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alias w:val="Document title"/>
        <w:tag w:val="Document title"/>
        <w:id w:val="-1541274299"/>
        <w:placeholder>
          <w:docPart w:val="F383D327A7C44418AE805343AF961FF9"/>
        </w:placeholder>
        <w:text/>
      </w:sdtPr>
      <w:sdtContent>
        <w:p w14:paraId="7A56C89B" w14:textId="77777777" w:rsidR="00BF09F6" w:rsidRDefault="00346390" w:rsidP="00E2306E">
          <w:pPr>
            <w:pStyle w:val="Documenttitle"/>
          </w:pPr>
          <w:r>
            <w:t>Project Design Document</w:t>
          </w:r>
        </w:p>
      </w:sdtContent>
    </w:sdt>
    <w:sdt>
      <w:sdtPr>
        <w:alias w:val="Document subtitle"/>
        <w:tag w:val="Document subtitle"/>
        <w:id w:val="2035772567"/>
        <w:placeholder>
          <w:docPart w:val="F383D327A7C44418AE805343AF961FF9"/>
        </w:placeholder>
        <w:text/>
      </w:sdtPr>
      <w:sdtContent>
        <w:p w14:paraId="6E5AD9F7" w14:textId="25E4F446" w:rsidR="00986AF5" w:rsidRDefault="00C865CA" w:rsidP="00986AF5">
          <w:pPr>
            <w:pStyle w:val="Documentsubtitle"/>
          </w:pPr>
          <w:r w:rsidRPr="00C865CA">
            <w:t>EC Media Top Up</w:t>
          </w:r>
        </w:p>
      </w:sdtContent>
    </w:sdt>
    <w:p w14:paraId="2E68DC15" w14:textId="77777777" w:rsidR="0066288C" w:rsidRDefault="0066288C" w:rsidP="0066288C">
      <w:proofErr w:type="gramStart"/>
      <w:r w:rsidRPr="0066288C">
        <w:rPr>
          <w:b/>
        </w:rPr>
        <w:t>Category :</w:t>
      </w:r>
      <w:proofErr w:type="gramEnd"/>
      <w:r>
        <w:t xml:space="preserve"> </w:t>
      </w:r>
      <w:r w:rsidR="00346390">
        <w:t xml:space="preserve"> Project document</w:t>
      </w:r>
    </w:p>
    <w:p w14:paraId="07CFD525" w14:textId="77777777" w:rsidR="0066288C" w:rsidRDefault="0066288C" w:rsidP="0066288C">
      <w:proofErr w:type="gramStart"/>
      <w:r w:rsidRPr="0066288C">
        <w:rPr>
          <w:b/>
        </w:rPr>
        <w:t>Status :</w:t>
      </w:r>
      <w:proofErr w:type="gramEnd"/>
      <w:r>
        <w:t xml:space="preserve"> </w:t>
      </w:r>
      <w:r w:rsidR="00346390">
        <w:t>Draft</w:t>
      </w:r>
    </w:p>
    <w:p w14:paraId="4B3092CE" w14:textId="77777777" w:rsidR="0066288C" w:rsidRDefault="00016803" w:rsidP="0066288C">
      <w:proofErr w:type="gramStart"/>
      <w:r>
        <w:rPr>
          <w:b/>
        </w:rPr>
        <w:t>Version</w:t>
      </w:r>
      <w:r w:rsidR="0066288C" w:rsidRPr="0066288C">
        <w:rPr>
          <w:b/>
        </w:rPr>
        <w:t xml:space="preserve"> :</w:t>
      </w:r>
      <w:proofErr w:type="gramEnd"/>
      <w:r w:rsidR="0066288C">
        <w:t xml:space="preserve"> </w:t>
      </w:r>
    </w:p>
    <w:sdt>
      <w:sdtPr>
        <w:alias w:val="Confidentiality"/>
        <w:tag w:val="Confidentiality"/>
        <w:id w:val="-1248730831"/>
        <w:placeholder>
          <w:docPart w:val="F383D327A7C44418AE805343AF961FF9"/>
        </w:placeholder>
        <w:text/>
      </w:sdtPr>
      <w:sdtContent>
        <w:p w14:paraId="217CC2AD" w14:textId="77777777" w:rsidR="0066288C" w:rsidRPr="0002432C" w:rsidRDefault="0066288C" w:rsidP="00363583">
          <w:pPr>
            <w:pStyle w:val="Confidentiality"/>
          </w:pPr>
          <w:r w:rsidRPr="0002432C">
            <w:t>C1 - Internal use</w:t>
          </w:r>
        </w:p>
      </w:sdtContent>
    </w:sdt>
    <w:p w14:paraId="4A453885" w14:textId="77777777" w:rsidR="0066288C" w:rsidRDefault="0066288C" w:rsidP="0066288C"/>
    <w:p w14:paraId="5C961FB4" w14:textId="7E583741" w:rsidR="0066288C" w:rsidRPr="0066288C" w:rsidRDefault="008A6C52" w:rsidP="00016803">
      <w:pPr>
        <w:pStyle w:val="Author"/>
      </w:pPr>
      <w:sdt>
        <w:sdtPr>
          <w:rPr>
            <w:rFonts w:hint="eastAsia"/>
            <w:lang w:eastAsia="zh-CN"/>
          </w:rPr>
          <w:alias w:val="Author"/>
          <w:tag w:val="Author"/>
          <w:id w:val="-1627691052"/>
          <w:placeholder>
            <w:docPart w:val="F383D327A7C44418AE805343AF961FF9"/>
          </w:placeholder>
          <w:text/>
        </w:sdtPr>
        <w:sdtContent>
          <w:r w:rsidR="00C865CA">
            <w:rPr>
              <w:rFonts w:hint="eastAsia"/>
              <w:lang w:eastAsia="zh-CN"/>
            </w:rPr>
            <w:t>October</w:t>
          </w:r>
        </w:sdtContent>
      </w:sdt>
      <w:r w:rsidR="00677C93">
        <w:t xml:space="preserve"> 202</w:t>
      </w:r>
      <w:r w:rsidR="00C865CA">
        <w:t>1</w:t>
      </w:r>
    </w:p>
    <w:p w14:paraId="064B30FC" w14:textId="77777777" w:rsidR="00986AF5" w:rsidRDefault="00986AF5" w:rsidP="00E54D89"/>
    <w:p w14:paraId="0DA2D8F1" w14:textId="77777777" w:rsidR="00F83CDB" w:rsidRDefault="00F83CDB" w:rsidP="00BF09F6"/>
    <w:p w14:paraId="3B693B2A" w14:textId="77777777" w:rsidR="00986AF5" w:rsidRDefault="00986AF5" w:rsidP="00BF09F6"/>
    <w:p w14:paraId="4F0F9B24" w14:textId="77777777" w:rsidR="00986AF5" w:rsidRDefault="00986AF5" w:rsidP="00BF09F6">
      <w:pPr>
        <w:sectPr w:rsidR="00986AF5" w:rsidSect="00305EAB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numRestart w:val="eachPage"/>
          </w:footnotePr>
          <w:pgSz w:w="11906" w:h="16838" w:code="9"/>
          <w:pgMar w:top="3912" w:right="737" w:bottom="1418" w:left="737" w:header="369" w:footer="737" w:gutter="0"/>
          <w:cols w:space="708"/>
          <w:titlePg/>
          <w:docGrid w:linePitch="360"/>
        </w:sectPr>
      </w:pPr>
    </w:p>
    <w:p w14:paraId="24BF8899" w14:textId="77777777" w:rsidR="0079596B" w:rsidRDefault="003F5A4E" w:rsidP="00E829F9">
      <w:pPr>
        <w:pStyle w:val="Documenttitle"/>
      </w:pPr>
      <w:r w:rsidRPr="003F5A4E">
        <w:lastRenderedPageBreak/>
        <w:t>Glossary</w:t>
      </w:r>
    </w:p>
    <w:tbl>
      <w:tblPr>
        <w:tblStyle w:val="TableGrid"/>
        <w:tblW w:w="9498" w:type="dxa"/>
        <w:tblLook w:val="0480" w:firstRow="0" w:lastRow="0" w:firstColumn="1" w:lastColumn="0" w:noHBand="0" w:noVBand="1"/>
      </w:tblPr>
      <w:tblGrid>
        <w:gridCol w:w="1845"/>
        <w:gridCol w:w="7653"/>
      </w:tblGrid>
      <w:tr w:rsidR="0079596B" w:rsidRPr="00D50CF7" w14:paraId="47515ACB" w14:textId="77777777" w:rsidTr="00935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62E82B39" w14:textId="77777777" w:rsidR="0079596B" w:rsidRPr="00906C0E" w:rsidRDefault="0079596B" w:rsidP="0079596B">
            <w:pPr>
              <w:rPr>
                <w:b/>
              </w:rPr>
            </w:pPr>
            <w:r w:rsidRPr="00906C0E">
              <w:rPr>
                <w:b/>
              </w:rPr>
              <w:br w:type="page"/>
            </w:r>
            <w:r>
              <w:rPr>
                <w:b/>
              </w:rPr>
              <w:t>TBC</w:t>
            </w:r>
          </w:p>
        </w:tc>
        <w:tc>
          <w:tcPr>
            <w:tcW w:w="7653" w:type="dxa"/>
          </w:tcPr>
          <w:p w14:paraId="7FCF1B25" w14:textId="77777777" w:rsidR="0079596B" w:rsidRPr="00D50CF7" w:rsidRDefault="0079596B" w:rsidP="00935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be confirmed</w:t>
            </w:r>
          </w:p>
        </w:tc>
      </w:tr>
      <w:tr w:rsidR="0079596B" w:rsidRPr="00D50CF7" w14:paraId="3072F31F" w14:textId="77777777" w:rsidTr="009358A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1714FD6F" w14:textId="77777777" w:rsidR="0079596B" w:rsidRPr="00906C0E" w:rsidRDefault="0079596B" w:rsidP="009358A8">
            <w:pPr>
              <w:rPr>
                <w:b/>
              </w:rPr>
            </w:pPr>
            <w:r>
              <w:rPr>
                <w:b/>
              </w:rPr>
              <w:t>TBD</w:t>
            </w:r>
          </w:p>
        </w:tc>
        <w:tc>
          <w:tcPr>
            <w:tcW w:w="7653" w:type="dxa"/>
          </w:tcPr>
          <w:p w14:paraId="1B4B3D14" w14:textId="77777777" w:rsidR="0079596B" w:rsidRPr="00D50CF7" w:rsidRDefault="0079596B" w:rsidP="00935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be defined</w:t>
            </w:r>
          </w:p>
        </w:tc>
      </w:tr>
      <w:tr w:rsidR="0079596B" w:rsidRPr="00D50CF7" w14:paraId="0EB3B594" w14:textId="77777777" w:rsidTr="00935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44E5B158" w14:textId="77777777" w:rsidR="0079596B" w:rsidRPr="00906C0E" w:rsidRDefault="00585734" w:rsidP="009358A8">
            <w:pPr>
              <w:rPr>
                <w:b/>
              </w:rPr>
            </w:pPr>
            <w:r>
              <w:rPr>
                <w:b/>
              </w:rPr>
              <w:t>RPA</w:t>
            </w:r>
          </w:p>
        </w:tc>
        <w:tc>
          <w:tcPr>
            <w:tcW w:w="7653" w:type="dxa"/>
          </w:tcPr>
          <w:p w14:paraId="3AD168F1" w14:textId="77777777" w:rsidR="0079596B" w:rsidRPr="00D50CF7" w:rsidRDefault="00585734" w:rsidP="00935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Robotic Process Automation</w:t>
            </w:r>
          </w:p>
        </w:tc>
      </w:tr>
      <w:tr w:rsidR="0079596B" w:rsidRPr="00D50CF7" w14:paraId="4C950DFE" w14:textId="77777777" w:rsidTr="009358A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1F49A1F2" w14:textId="77777777" w:rsidR="0079596B" w:rsidRPr="00906C0E" w:rsidRDefault="009E4EAF" w:rsidP="009358A8">
            <w:pPr>
              <w:rPr>
                <w:b/>
              </w:rPr>
            </w:pPr>
            <w:r>
              <w:rPr>
                <w:b/>
              </w:rPr>
              <w:t>FTE</w:t>
            </w:r>
          </w:p>
        </w:tc>
        <w:tc>
          <w:tcPr>
            <w:tcW w:w="7653" w:type="dxa"/>
          </w:tcPr>
          <w:p w14:paraId="66D676B6" w14:textId="77777777" w:rsidR="0079596B" w:rsidRPr="00D50CF7" w:rsidRDefault="009E4EAF" w:rsidP="00935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 time employee</w:t>
            </w:r>
          </w:p>
        </w:tc>
      </w:tr>
      <w:tr w:rsidR="0079596B" w:rsidRPr="00D50CF7" w14:paraId="4A37A4C7" w14:textId="77777777" w:rsidTr="00935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0D469601" w14:textId="77777777" w:rsidR="0079596B" w:rsidRPr="00906C0E" w:rsidRDefault="0079596B" w:rsidP="009358A8">
            <w:pPr>
              <w:rPr>
                <w:b/>
              </w:rPr>
            </w:pPr>
          </w:p>
        </w:tc>
        <w:tc>
          <w:tcPr>
            <w:tcW w:w="7653" w:type="dxa"/>
          </w:tcPr>
          <w:p w14:paraId="67F557D6" w14:textId="77777777" w:rsidR="0079596B" w:rsidRPr="00D50CF7" w:rsidRDefault="0079596B" w:rsidP="00935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596B" w:rsidRPr="00D50CF7" w14:paraId="4458863A" w14:textId="77777777" w:rsidTr="009358A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53B93FAE" w14:textId="77777777" w:rsidR="0079596B" w:rsidRPr="00906C0E" w:rsidRDefault="0079596B" w:rsidP="009358A8">
            <w:pPr>
              <w:rPr>
                <w:b/>
              </w:rPr>
            </w:pPr>
          </w:p>
        </w:tc>
        <w:tc>
          <w:tcPr>
            <w:tcW w:w="7653" w:type="dxa"/>
          </w:tcPr>
          <w:p w14:paraId="04CCEACE" w14:textId="77777777" w:rsidR="0079596B" w:rsidRPr="00D50CF7" w:rsidRDefault="0079596B" w:rsidP="00935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3222B0D" w14:textId="77777777" w:rsidR="00572E00" w:rsidRDefault="00572E00" w:rsidP="00572E00">
      <w:pPr>
        <w:pStyle w:val="TOCHeading"/>
      </w:pPr>
    </w:p>
    <w:p w14:paraId="20DA4C3E" w14:textId="77777777" w:rsidR="00572E00" w:rsidRDefault="00572E00" w:rsidP="00E829F9">
      <w:pPr>
        <w:pStyle w:val="Documenttitle"/>
      </w:pPr>
      <w:r w:rsidRPr="00572E00">
        <w:t>Table of Contents</w:t>
      </w:r>
    </w:p>
    <w:sdt>
      <w:sdtPr>
        <w:rPr>
          <w:rFonts w:asciiTheme="minorHAnsi" w:hAnsiTheme="minorHAnsi"/>
          <w:b w:val="0"/>
          <w:caps w:val="0"/>
        </w:rPr>
        <w:id w:val="8081388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C847A7C" w14:textId="3EF64131" w:rsidR="00421BBF" w:rsidRDefault="00572E00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r>
            <w:rPr>
              <w:bCs/>
              <w:noProof/>
            </w:rPr>
            <w:fldChar w:fldCharType="begin"/>
          </w:r>
          <w:r>
            <w:rPr>
              <w:bCs/>
              <w:noProof/>
            </w:rPr>
            <w:instrText xml:space="preserve"> TOC \o "1-3" \h \z \u </w:instrText>
          </w:r>
          <w:r>
            <w:rPr>
              <w:bCs/>
              <w:noProof/>
            </w:rPr>
            <w:fldChar w:fldCharType="separate"/>
          </w:r>
          <w:hyperlink w:anchor="_Toc86670559" w:history="1">
            <w:r w:rsidR="00421BBF" w:rsidRPr="00154CCB">
              <w:rPr>
                <w:rStyle w:val="Hyperlink"/>
                <w:noProof/>
              </w:rPr>
              <w:t>1.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Executive Summary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_Toc86670559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015BF018" w14:textId="1D0DB452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60" w:history="1">
            <w:r w:rsidR="00421BBF" w:rsidRPr="00154CCB">
              <w:rPr>
                <w:rStyle w:val="Hyperlink"/>
                <w:noProof/>
              </w:rPr>
              <w:t>1.1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Purpose of this Document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_Toc86670560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3F1684BD" w14:textId="18ED91EA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61" w:history="1">
            <w:r w:rsidR="00421BBF" w:rsidRPr="00154CCB">
              <w:rPr>
                <w:rStyle w:val="Hyperlink"/>
                <w:noProof/>
              </w:rPr>
              <w:t>1.2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High Level Scope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_Toc86670561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5DEF0D18" w14:textId="20284312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62" w:history="1">
            <w:r w:rsidR="00421BBF" w:rsidRPr="00154CCB">
              <w:rPr>
                <w:rStyle w:val="Hyperlink"/>
                <w:noProof/>
              </w:rPr>
              <w:t>1.3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Key Stakeholders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_Toc86670562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36D62D22" w14:textId="2BA95D19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63" w:history="1">
            <w:r w:rsidR="00421BBF" w:rsidRPr="00154CCB">
              <w:rPr>
                <w:rStyle w:val="Hyperlink"/>
                <w:noProof/>
              </w:rPr>
              <w:t>1.4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Initial process qualification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_Toc86670563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518E3BE8" w14:textId="23CE78ED" w:rsidR="00421BBF" w:rsidRDefault="008A6C52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hyperlink w:anchor="_Toc86670564" w:history="1">
            <w:r w:rsidR="00421BBF" w:rsidRPr="00154CCB">
              <w:rPr>
                <w:rStyle w:val="Hyperlink"/>
                <w:noProof/>
              </w:rPr>
              <w:t>2.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System/Applications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_Toc86670564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6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589D02DB" w14:textId="2DDA3D35" w:rsidR="00421BBF" w:rsidRDefault="008A6C52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hyperlink w:anchor="_Toc86670565" w:history="1">
            <w:r w:rsidR="00421BBF" w:rsidRPr="00154CCB">
              <w:rPr>
                <w:rStyle w:val="Hyperlink"/>
                <w:noProof/>
              </w:rPr>
              <w:t>3.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Process Qualification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_Toc86670565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7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1A8361A7" w14:textId="258DF843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68" w:history="1">
            <w:r w:rsidR="00421BBF" w:rsidRPr="00154CCB">
              <w:rPr>
                <w:rStyle w:val="Hyperlink"/>
                <w:noProof/>
              </w:rPr>
              <w:t>3.1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Metrics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_Toc86670568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7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3D461231" w14:textId="17B126AE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69" w:history="1">
            <w:r w:rsidR="00421BBF" w:rsidRPr="00154CCB">
              <w:rPr>
                <w:rStyle w:val="Hyperlink"/>
                <w:noProof/>
                <w:highlight w:val="yellow"/>
              </w:rPr>
              <w:t>3.1.1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  <w:highlight w:val="yellow"/>
              </w:rPr>
              <w:t>Workload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_Toc86670569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7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4434C96D" w14:textId="6689FB34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70" w:history="1">
            <w:r w:rsidR="00421BBF" w:rsidRPr="00154CCB">
              <w:rPr>
                <w:rStyle w:val="Hyperlink"/>
                <w:noProof/>
              </w:rPr>
              <w:t>3.1.2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Manual Resource Effort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_Toc86670570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7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38203C74" w14:textId="660C2BC6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71" w:history="1">
            <w:r w:rsidR="00421BBF" w:rsidRPr="00154CCB">
              <w:rPr>
                <w:rStyle w:val="Hyperlink"/>
                <w:noProof/>
              </w:rPr>
              <w:t>3.1.3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 xml:space="preserve">Service Level </w:t>
            </w:r>
            <w:r w:rsidR="00421BBF" w:rsidRPr="00154CCB">
              <w:rPr>
                <w:rStyle w:val="Hyperlink"/>
                <w:noProof/>
                <w:lang w:eastAsia="zh-CN"/>
              </w:rPr>
              <w:t>Agreements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_Toc86670571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7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47BC1085" w14:textId="2936FE44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72" w:history="1">
            <w:r w:rsidR="00421BBF" w:rsidRPr="00154CCB">
              <w:rPr>
                <w:rStyle w:val="Hyperlink"/>
                <w:noProof/>
              </w:rPr>
              <w:t>3.2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Control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_Toc86670572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8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14D2AB1E" w14:textId="1E091C9A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73" w:history="1">
            <w:r w:rsidR="00421BBF" w:rsidRPr="00154CCB">
              <w:rPr>
                <w:rStyle w:val="Hyperlink"/>
                <w:noProof/>
              </w:rPr>
              <w:t>3.2.1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Operating hours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_Toc86670573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8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70FB477B" w14:textId="5FD7E41F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74" w:history="1">
            <w:r w:rsidR="00421BBF" w:rsidRPr="00154CCB">
              <w:rPr>
                <w:rStyle w:val="Hyperlink"/>
                <w:noProof/>
              </w:rPr>
              <w:t>3.2.2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  <w:lang w:eastAsia="zh-CN"/>
              </w:rPr>
              <w:t>Business Interaction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_Toc86670574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8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72F2329D" w14:textId="305D71C9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75" w:history="1">
            <w:r w:rsidR="00421BBF" w:rsidRPr="00154CCB">
              <w:rPr>
                <w:rStyle w:val="Hyperlink"/>
                <w:noProof/>
              </w:rPr>
              <w:t>3.3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Execution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_Toc86670575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9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508CB7D5" w14:textId="396F3D96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76" w:history="1">
            <w:r w:rsidR="00421BBF" w:rsidRPr="00154CCB">
              <w:rPr>
                <w:rStyle w:val="Hyperlink"/>
                <w:noProof/>
              </w:rPr>
              <w:t>3.3.1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Restrictions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_Toc86670576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9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41753787" w14:textId="62F000E5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77" w:history="1">
            <w:r w:rsidR="00421BBF" w:rsidRPr="00154CCB">
              <w:rPr>
                <w:rStyle w:val="Hyperlink"/>
                <w:noProof/>
              </w:rPr>
              <w:t>3.3.2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Alerts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_Toc86670577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9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48E00504" w14:textId="3EB9BDE7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78" w:history="1">
            <w:r w:rsidR="00421BBF" w:rsidRPr="00154CCB">
              <w:rPr>
                <w:rStyle w:val="Hyperlink"/>
                <w:noProof/>
              </w:rPr>
              <w:t>3.3.3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Exceptions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_Toc86670578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9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552D5586" w14:textId="26D3DDF7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79" w:history="1">
            <w:r w:rsidR="00421BBF" w:rsidRPr="00154CCB">
              <w:rPr>
                <w:rStyle w:val="Hyperlink"/>
                <w:noProof/>
              </w:rPr>
              <w:t>3.4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Data management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_Toc86670579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10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4736E52C" w14:textId="7113C2B9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80" w:history="1">
            <w:r w:rsidR="00421BBF" w:rsidRPr="00154CCB">
              <w:rPr>
                <w:rStyle w:val="Hyperlink"/>
                <w:noProof/>
              </w:rPr>
              <w:t>3.4.1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Input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_Toc86670580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10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2002AD9E" w14:textId="0F73AB50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81" w:history="1">
            <w:r w:rsidR="00421BBF" w:rsidRPr="00154CCB">
              <w:rPr>
                <w:rStyle w:val="Hyperlink"/>
                <w:noProof/>
              </w:rPr>
              <w:t>3.4.2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Error Identification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_Toc86670581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10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21CB37B4" w14:textId="31267974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82" w:history="1">
            <w:r w:rsidR="00421BBF" w:rsidRPr="00154CCB">
              <w:rPr>
                <w:rStyle w:val="Hyperlink"/>
                <w:noProof/>
              </w:rPr>
              <w:t>3.5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Preservation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_Toc86670582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11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0C24BBCD" w14:textId="7990EB62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83" w:history="1">
            <w:r w:rsidR="00421BBF" w:rsidRPr="00154CCB">
              <w:rPr>
                <w:rStyle w:val="Hyperlink"/>
                <w:noProof/>
              </w:rPr>
              <w:t>3.6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Business Continuity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_Toc86670583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12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78455EEB" w14:textId="1F1EB77D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84" w:history="1">
            <w:r w:rsidR="00421BBF" w:rsidRPr="00154CCB">
              <w:rPr>
                <w:rStyle w:val="Hyperlink"/>
                <w:noProof/>
              </w:rPr>
              <w:t>3.6.1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Technology Unavailability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_Toc86670584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12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18574719" w14:textId="08EB00B4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85" w:history="1">
            <w:r w:rsidR="00421BBF" w:rsidRPr="00154CCB">
              <w:rPr>
                <w:rStyle w:val="Hyperlink"/>
                <w:noProof/>
              </w:rPr>
              <w:t>3.6.2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Excessive Workload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_Toc86670585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12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674F48F2" w14:textId="5C316C97" w:rsidR="00421BBF" w:rsidRDefault="008A6C52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hyperlink w:anchor="_Toc86670586" w:history="1">
            <w:r w:rsidR="00421BBF" w:rsidRPr="00154CCB">
              <w:rPr>
                <w:rStyle w:val="Hyperlink"/>
                <w:noProof/>
              </w:rPr>
              <w:t>4.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Process Overview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_Toc86670586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13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67AE54F6" w14:textId="5791F0CF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88" w:history="1">
            <w:r w:rsidR="00421BBF" w:rsidRPr="00154CCB">
              <w:rPr>
                <w:rStyle w:val="Hyperlink"/>
                <w:noProof/>
              </w:rPr>
              <w:t>4.1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Manual Process Description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_Toc86670588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13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25FE5489" w14:textId="44B422F5" w:rsidR="00421BBF" w:rsidRDefault="008A6C52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hyperlink w:anchor="_Toc86670589" w:history="1">
            <w:r w:rsidR="00421BBF" w:rsidRPr="00154CCB">
              <w:rPr>
                <w:rStyle w:val="Hyperlink"/>
                <w:noProof/>
              </w:rPr>
              <w:t>5.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Process Description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_Toc86670589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28FDC637" w14:textId="4CC3F887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590" w:history="1">
            <w:r w:rsidR="00421BBF" w:rsidRPr="00154CCB">
              <w:rPr>
                <w:rStyle w:val="Hyperlink"/>
                <w:noProof/>
              </w:rPr>
              <w:t>5.1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Process Details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_Toc86670590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2AA9F988" w14:textId="37F3422E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1" w:history="1">
            <w:r w:rsidR="00421BBF" w:rsidRPr="00154CCB">
              <w:rPr>
                <w:rStyle w:val="Hyperlink"/>
                <w:noProof/>
              </w:rPr>
              <w:t>5.1.1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Select sub-process(es) to execute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_Toc86670591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55D6B02B" w14:textId="739AD024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2" w:history="1">
            <w:r w:rsidR="00421BBF" w:rsidRPr="00154CCB">
              <w:rPr>
                <w:rStyle w:val="Hyperlink"/>
                <w:noProof/>
              </w:rPr>
              <w:t>5.1.2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Download Media Platform Balance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_Toc86670592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283152B1" w14:textId="2614DE67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3" w:history="1">
            <w:r w:rsidR="00421BBF" w:rsidRPr="00154CCB">
              <w:rPr>
                <w:rStyle w:val="Hyperlink"/>
                <w:noProof/>
              </w:rPr>
              <w:t>5.1.3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Compare and determine top-up amount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_Toc86670593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16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073E0774" w14:textId="2EB02CDA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4" w:history="1">
            <w:r w:rsidR="00421BBF" w:rsidRPr="00154CCB">
              <w:rPr>
                <w:rStyle w:val="Hyperlink"/>
                <w:noProof/>
              </w:rPr>
              <w:t>5.1.4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Send list(A) to ACCN and ccounting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_Toc86670594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16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71B094A0" w14:textId="73B76673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5" w:history="1">
            <w:r w:rsidR="00421BBF" w:rsidRPr="00154CCB">
              <w:rPr>
                <w:rStyle w:val="Hyperlink"/>
                <w:noProof/>
              </w:rPr>
              <w:t>5.1.5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Create down payment in SAP F-47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_Toc86670595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16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1E42B3C4" w14:textId="552BE9B5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6" w:history="1">
            <w:r w:rsidR="00421BBF" w:rsidRPr="00154CCB">
              <w:rPr>
                <w:rStyle w:val="Hyperlink"/>
                <w:noProof/>
              </w:rPr>
              <w:t>5.1.6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Run payment proposal in SAP F-110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_Toc86670596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18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7FF72092" w14:textId="7F4757B9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7" w:history="1">
            <w:r w:rsidR="00421BBF" w:rsidRPr="00154CCB">
              <w:rPr>
                <w:rStyle w:val="Hyperlink"/>
                <w:noProof/>
              </w:rPr>
              <w:t>5.1.7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Conduct payment in SAP F-110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_Toc86670597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18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46A96DFC" w14:textId="09C4D2BC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8" w:history="1">
            <w:r w:rsidR="00421BBF" w:rsidRPr="00154CCB">
              <w:rPr>
                <w:rStyle w:val="Hyperlink"/>
                <w:noProof/>
              </w:rPr>
              <w:t>5.1.8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Send final payment list (C)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_Toc86670598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18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6CED3A94" w14:textId="01CD48EF" w:rsidR="00421BBF" w:rsidRDefault="008A6C52">
          <w:pPr>
            <w:pStyle w:val="TOC3"/>
            <w:tabs>
              <w:tab w:val="left" w:pos="906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599" w:history="1">
            <w:r w:rsidR="00421BBF" w:rsidRPr="00154CCB">
              <w:rPr>
                <w:rStyle w:val="Hyperlink"/>
                <w:noProof/>
              </w:rPr>
              <w:t>5.1.9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Log in to each store platform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_Toc86670599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18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63ED3E65" w14:textId="34A61264" w:rsidR="00421BBF" w:rsidRDefault="008A6C52">
          <w:pPr>
            <w:pStyle w:val="TOC3"/>
            <w:tabs>
              <w:tab w:val="left" w:pos="1007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600" w:history="1">
            <w:r w:rsidR="00421BBF" w:rsidRPr="00154CCB">
              <w:rPr>
                <w:rStyle w:val="Hyperlink"/>
                <w:noProof/>
              </w:rPr>
              <w:t>5.1.10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Choose media type and charge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_Toc86670600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18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1F7F81A2" w14:textId="55CFF10E" w:rsidR="00421BBF" w:rsidRDefault="008A6C52">
          <w:pPr>
            <w:pStyle w:val="TOC3"/>
            <w:tabs>
              <w:tab w:val="left" w:pos="1007"/>
            </w:tabs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601" w:history="1">
            <w:r w:rsidR="00421BBF" w:rsidRPr="00154CCB">
              <w:rPr>
                <w:rStyle w:val="Hyperlink"/>
                <w:noProof/>
              </w:rPr>
              <w:t>5.1.11</w:t>
            </w:r>
            <w:r w:rsidR="00421BBF">
              <w:rPr>
                <w:rFonts w:asciiTheme="minorHAnsi" w:hAnsiTheme="minorHAnsi"/>
                <w:noProof/>
                <w:sz w:val="22"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E-banking approval process (stays manual)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_Toc86670601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19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799CEEA0" w14:textId="3DF41E2D" w:rsidR="00421BBF" w:rsidRDefault="008A6C52">
          <w:pPr>
            <w:pStyle w:val="TOC3"/>
            <w:rPr>
              <w:rFonts w:asciiTheme="minorHAnsi" w:hAnsiTheme="minorHAnsi"/>
              <w:noProof/>
              <w:sz w:val="22"/>
              <w:lang w:val="en-US" w:eastAsia="zh-CN"/>
            </w:rPr>
          </w:pPr>
          <w:hyperlink w:anchor="_Toc86670602" w:history="1">
            <w:r w:rsidR="00421BBF" w:rsidRPr="00154CCB">
              <w:rPr>
                <w:rStyle w:val="Hyperlink"/>
                <w:noProof/>
                <w:lang w:eastAsia="zh-CN"/>
              </w:rPr>
              <w:t>5.1.2 Send Mail Result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_Toc86670602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23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147B7AF8" w14:textId="2E53565E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603" w:history="1">
            <w:r w:rsidR="00421BBF" w:rsidRPr="00154CCB">
              <w:rPr>
                <w:rStyle w:val="Hyperlink"/>
                <w:noProof/>
              </w:rPr>
              <w:t>5.2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Exceptions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_Toc86670603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23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602945E5" w14:textId="2406978C" w:rsidR="00421BBF" w:rsidRDefault="008A6C52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hyperlink w:anchor="_Toc86670604" w:history="1">
            <w:r w:rsidR="00421BBF" w:rsidRPr="00154CCB">
              <w:rPr>
                <w:rStyle w:val="Hyperlink"/>
                <w:noProof/>
              </w:rPr>
              <w:t>6.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Purge Data and GDPR Requests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_Toc86670604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24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2A6B5F2C" w14:textId="53BD7257" w:rsidR="00421BBF" w:rsidRDefault="008A6C52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hyperlink w:anchor="_Toc86670605" w:history="1">
            <w:r w:rsidR="00421BBF" w:rsidRPr="00154CCB">
              <w:rPr>
                <w:rStyle w:val="Hyperlink"/>
                <w:noProof/>
              </w:rPr>
              <w:t>7.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Information Security and Risk Compliance Requirements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_Toc86670605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25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742EF3EC" w14:textId="612D4638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609" w:history="1">
            <w:r w:rsidR="00421BBF" w:rsidRPr="00154CCB">
              <w:rPr>
                <w:rStyle w:val="Hyperlink"/>
                <w:noProof/>
              </w:rPr>
              <w:t>7.1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Personal Information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_Toc86670609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25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485095E0" w14:textId="7F6A347F" w:rsidR="00421BBF" w:rsidRDefault="008A6C52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hyperlink w:anchor="_Toc86670610" w:history="1">
            <w:r w:rsidR="00421BBF" w:rsidRPr="00154CCB">
              <w:rPr>
                <w:rStyle w:val="Hyperlink"/>
                <w:noProof/>
              </w:rPr>
              <w:t>8.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Revision History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_Toc86670610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26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56929701" w14:textId="12DA9270" w:rsidR="00421BBF" w:rsidRDefault="008A6C52">
          <w:pPr>
            <w:pStyle w:val="TOC1"/>
            <w:tabs>
              <w:tab w:val="left" w:pos="386"/>
            </w:tabs>
            <w:rPr>
              <w:rFonts w:asciiTheme="minorHAnsi" w:hAnsiTheme="minorHAnsi"/>
              <w:b w:val="0"/>
              <w:caps w:val="0"/>
              <w:noProof/>
              <w:lang w:val="en-US" w:eastAsia="zh-CN"/>
            </w:rPr>
          </w:pPr>
          <w:hyperlink w:anchor="_Toc86670611" w:history="1">
            <w:r w:rsidR="00421BBF" w:rsidRPr="00154CCB">
              <w:rPr>
                <w:rStyle w:val="Hyperlink"/>
                <w:noProof/>
              </w:rPr>
              <w:t>9.</w:t>
            </w:r>
            <w:r w:rsidR="00421BBF">
              <w:rPr>
                <w:rFonts w:asciiTheme="minorHAnsi" w:hAnsiTheme="minorHAnsi"/>
                <w:b w:val="0"/>
                <w:caps w:val="0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Document Approvals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_Toc86670611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27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50B7D907" w14:textId="51CF84FF" w:rsidR="00421BBF" w:rsidRDefault="008A6C52">
          <w:pPr>
            <w:pStyle w:val="TOC2"/>
            <w:tabs>
              <w:tab w:val="left" w:pos="497"/>
            </w:tabs>
            <w:rPr>
              <w:rFonts w:asciiTheme="minorHAnsi" w:hAnsiTheme="minorHAnsi"/>
              <w:noProof/>
              <w:lang w:val="en-US" w:eastAsia="zh-CN"/>
            </w:rPr>
          </w:pPr>
          <w:hyperlink w:anchor="_Toc86670612" w:history="1">
            <w:r w:rsidR="00421BBF" w:rsidRPr="00154CCB">
              <w:rPr>
                <w:rStyle w:val="Hyperlink"/>
                <w:noProof/>
              </w:rPr>
              <w:t>9.1</w:t>
            </w:r>
            <w:r w:rsidR="00421BBF">
              <w:rPr>
                <w:rFonts w:asciiTheme="minorHAnsi" w:hAnsiTheme="minorHAnsi"/>
                <w:noProof/>
                <w:lang w:val="en-US" w:eastAsia="zh-CN"/>
              </w:rPr>
              <w:tab/>
            </w:r>
            <w:r w:rsidR="00421BBF" w:rsidRPr="00154CCB">
              <w:rPr>
                <w:rStyle w:val="Hyperlink"/>
                <w:noProof/>
              </w:rPr>
              <w:t>Approval</w:t>
            </w:r>
            <w:r w:rsidR="00421BBF">
              <w:rPr>
                <w:noProof/>
                <w:webHidden/>
              </w:rPr>
              <w:tab/>
            </w:r>
            <w:r w:rsidR="00421BBF">
              <w:rPr>
                <w:noProof/>
                <w:webHidden/>
              </w:rPr>
              <w:fldChar w:fldCharType="begin"/>
            </w:r>
            <w:r w:rsidR="00421BBF">
              <w:rPr>
                <w:noProof/>
                <w:webHidden/>
              </w:rPr>
              <w:instrText xml:space="preserve"> PAGEREF _Toc86670612 \h </w:instrText>
            </w:r>
            <w:r w:rsidR="00421BBF">
              <w:rPr>
                <w:noProof/>
                <w:webHidden/>
              </w:rPr>
            </w:r>
            <w:r w:rsidR="00421BBF">
              <w:rPr>
                <w:noProof/>
                <w:webHidden/>
              </w:rPr>
              <w:fldChar w:fldCharType="separate"/>
            </w:r>
            <w:r w:rsidR="00421BBF">
              <w:rPr>
                <w:noProof/>
                <w:webHidden/>
              </w:rPr>
              <w:t>27</w:t>
            </w:r>
            <w:r w:rsidR="00421BBF">
              <w:rPr>
                <w:noProof/>
                <w:webHidden/>
              </w:rPr>
              <w:fldChar w:fldCharType="end"/>
            </w:r>
          </w:hyperlink>
        </w:p>
        <w:p w14:paraId="0D0F8FFD" w14:textId="380DCF50" w:rsidR="00572E00" w:rsidRDefault="00572E00">
          <w:r>
            <w:rPr>
              <w:b/>
              <w:bCs/>
              <w:noProof/>
            </w:rPr>
            <w:fldChar w:fldCharType="end"/>
          </w:r>
        </w:p>
      </w:sdtContent>
    </w:sdt>
    <w:p w14:paraId="2913835A" w14:textId="77777777" w:rsidR="00572E00" w:rsidRPr="00572E00" w:rsidRDefault="00572E00" w:rsidP="00572E00"/>
    <w:p w14:paraId="6CA2CE23" w14:textId="77777777" w:rsidR="00F83CDB" w:rsidRPr="002E56B4" w:rsidRDefault="00572E00" w:rsidP="00A9583B">
      <w:pPr>
        <w:rPr>
          <w:rFonts w:asciiTheme="majorHAnsi" w:hAnsiTheme="majorHAnsi"/>
          <w:sz w:val="80"/>
        </w:rPr>
      </w:pPr>
      <w:r>
        <w:br w:type="page"/>
      </w:r>
    </w:p>
    <w:p w14:paraId="3CCB08A1" w14:textId="77777777" w:rsidR="00F83CDB" w:rsidRDefault="00811D92" w:rsidP="004A0515">
      <w:pPr>
        <w:pStyle w:val="Heading1"/>
        <w:numPr>
          <w:ilvl w:val="0"/>
          <w:numId w:val="9"/>
        </w:numPr>
      </w:pPr>
      <w:bookmarkStart w:id="0" w:name="_Toc86670559"/>
      <w:r w:rsidRPr="00811D92">
        <w:lastRenderedPageBreak/>
        <w:t>Executive Summary</w:t>
      </w:r>
      <w:bookmarkEnd w:id="0"/>
    </w:p>
    <w:p w14:paraId="5416E254" w14:textId="77777777" w:rsidR="00811D92" w:rsidRDefault="00811D92" w:rsidP="004A0515">
      <w:pPr>
        <w:pStyle w:val="Heading2"/>
        <w:numPr>
          <w:ilvl w:val="1"/>
          <w:numId w:val="8"/>
        </w:numPr>
      </w:pPr>
      <w:bookmarkStart w:id="1" w:name="_Toc86670560"/>
      <w:r w:rsidRPr="00811D92">
        <w:t>Purpose of this Document</w:t>
      </w:r>
      <w:bookmarkEnd w:id="1"/>
    </w:p>
    <w:p w14:paraId="0CF58231" w14:textId="38FEDFDE" w:rsidR="00DC7F64" w:rsidRPr="00DC7F64" w:rsidRDefault="00572565" w:rsidP="00DC7F64">
      <w:r>
        <w:t xml:space="preserve">The purpose of this document is to provide an </w:t>
      </w:r>
      <w:r w:rsidRPr="00572565">
        <w:rPr>
          <w:b/>
        </w:rPr>
        <w:t xml:space="preserve">outline and detailed description of the </w:t>
      </w:r>
      <w:r w:rsidR="00C865CA" w:rsidRPr="00C865CA">
        <w:rPr>
          <w:b/>
        </w:rPr>
        <w:t>EC Media Top Up</w:t>
      </w:r>
      <w:r w:rsidR="00E40F43">
        <w:rPr>
          <w:b/>
        </w:rPr>
        <w:t xml:space="preserve"> process</w:t>
      </w:r>
      <w:r>
        <w:t>.</w:t>
      </w:r>
    </w:p>
    <w:p w14:paraId="419044D4" w14:textId="77777777" w:rsidR="00811D92" w:rsidRDefault="00811D92" w:rsidP="004A0515">
      <w:pPr>
        <w:pStyle w:val="Heading2"/>
        <w:numPr>
          <w:ilvl w:val="1"/>
          <w:numId w:val="8"/>
        </w:numPr>
      </w:pPr>
      <w:bookmarkStart w:id="2" w:name="_Toc86670561"/>
      <w:r w:rsidRPr="00811D92">
        <w:t>High Level Scope</w:t>
      </w:r>
      <w:bookmarkEnd w:id="2"/>
    </w:p>
    <w:p w14:paraId="56AD473D" w14:textId="29164F97" w:rsidR="00572565" w:rsidRDefault="00572565" w:rsidP="00572565">
      <w:r>
        <w:t xml:space="preserve">A use case from </w:t>
      </w:r>
      <w:proofErr w:type="spellStart"/>
      <w:r>
        <w:t>L’Oreal</w:t>
      </w:r>
      <w:proofErr w:type="spellEnd"/>
      <w:r w:rsidR="00E40F43">
        <w:t xml:space="preserve"> Finance</w:t>
      </w:r>
      <w:r>
        <w:t xml:space="preserve">, the </w:t>
      </w:r>
      <w:r w:rsidR="00C865CA" w:rsidRPr="00C865CA">
        <w:t>EC Media Top Up</w:t>
      </w:r>
      <w:r>
        <w:t xml:space="preserve"> process is for:</w:t>
      </w:r>
    </w:p>
    <w:p w14:paraId="5092E146" w14:textId="6BBF283D" w:rsidR="00572565" w:rsidRPr="00E40F43" w:rsidRDefault="00C865CA" w:rsidP="00E40F43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Weekly</w:t>
      </w:r>
      <w:r w:rsidR="00572565" w:rsidRPr="00572565">
        <w:rPr>
          <w:b/>
        </w:rPr>
        <w:t xml:space="preserve"> </w:t>
      </w:r>
      <w:r w:rsidR="00E40F43">
        <w:rPr>
          <w:b/>
        </w:rPr>
        <w:t xml:space="preserve">produce </w:t>
      </w:r>
      <w:r w:rsidRPr="00C865CA">
        <w:rPr>
          <w:b/>
        </w:rPr>
        <w:t>the payment based of the Contact Flights, Media Plan and Media Platform Balances.</w:t>
      </w:r>
    </w:p>
    <w:p w14:paraId="2DD92CC6" w14:textId="77777777" w:rsidR="004608BD" w:rsidRDefault="004608BD" w:rsidP="004A0515">
      <w:pPr>
        <w:pStyle w:val="Heading2"/>
        <w:numPr>
          <w:ilvl w:val="1"/>
          <w:numId w:val="8"/>
        </w:numPr>
      </w:pPr>
      <w:bookmarkStart w:id="3" w:name="_Toc5380406"/>
      <w:bookmarkStart w:id="4" w:name="_Toc5380766"/>
      <w:bookmarkStart w:id="5" w:name="_Toc86670562"/>
      <w:r w:rsidRPr="004608BD">
        <w:t>Key Stakeholders</w:t>
      </w:r>
      <w:bookmarkEnd w:id="3"/>
      <w:bookmarkEnd w:id="4"/>
      <w:bookmarkEnd w:id="5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6E7366" w14:paraId="7A99FB40" w14:textId="77777777" w:rsidTr="00D0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</w:tcPr>
          <w:p w14:paraId="7F976272" w14:textId="77777777" w:rsidR="006E7366" w:rsidRPr="00F96D9D" w:rsidRDefault="006E7366" w:rsidP="00D02087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</w:t>
            </w:r>
            <w:r w:rsidR="000422B1">
              <w:rPr>
                <w:color w:val="FFFFFF" w:themeColor="background1"/>
              </w:rPr>
              <w:t>usiness S</w:t>
            </w:r>
            <w:r>
              <w:rPr>
                <w:color w:val="FFFFFF" w:themeColor="background1"/>
              </w:rPr>
              <w:t>ponsor</w:t>
            </w:r>
          </w:p>
        </w:tc>
        <w:tc>
          <w:tcPr>
            <w:tcW w:w="5670" w:type="dxa"/>
          </w:tcPr>
          <w:p w14:paraId="6DA8AA4B" w14:textId="74115E27" w:rsidR="006E7366" w:rsidRDefault="006E7366" w:rsidP="00D0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7366" w14:paraId="3021CF41" w14:textId="77777777" w:rsidTr="00D02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0048B7C5" w14:textId="77777777" w:rsidR="006E7366" w:rsidRPr="00F96D9D" w:rsidRDefault="006E7366" w:rsidP="006E7366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Process </w:t>
            </w:r>
            <w:r w:rsidR="000422B1">
              <w:rPr>
                <w:color w:val="FFFFFF" w:themeColor="background1"/>
              </w:rPr>
              <w:t>O</w:t>
            </w:r>
            <w:r>
              <w:rPr>
                <w:color w:val="FFFFFF" w:themeColor="background1"/>
              </w:rPr>
              <w:t>wner</w:t>
            </w:r>
          </w:p>
        </w:tc>
        <w:tc>
          <w:tcPr>
            <w:tcW w:w="5670" w:type="dxa"/>
          </w:tcPr>
          <w:p w14:paraId="00BEBB3D" w14:textId="61109291" w:rsidR="006E7366" w:rsidRDefault="008D3F9F" w:rsidP="00D02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Patty Ding/Chen Min</w:t>
            </w:r>
          </w:p>
        </w:tc>
      </w:tr>
      <w:tr w:rsidR="006E7366" w14:paraId="2381C16A" w14:textId="77777777" w:rsidTr="00D0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1C18CC64" w14:textId="77777777" w:rsidR="006E7366" w:rsidRPr="00F96D9D" w:rsidRDefault="006E7366" w:rsidP="00D02087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Process SME(s)</w:t>
            </w:r>
          </w:p>
        </w:tc>
        <w:tc>
          <w:tcPr>
            <w:tcW w:w="5670" w:type="dxa"/>
          </w:tcPr>
          <w:p w14:paraId="7E65D3F8" w14:textId="77777777" w:rsidR="006E7366" w:rsidRDefault="006E7366" w:rsidP="00E40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7366" w14:paraId="37F1B0FD" w14:textId="77777777" w:rsidTr="00D02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43E5BDC6" w14:textId="77777777" w:rsidR="006E7366" w:rsidRPr="00F96D9D" w:rsidRDefault="006E7366" w:rsidP="00D02087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Business Analyst</w:t>
            </w:r>
          </w:p>
        </w:tc>
        <w:tc>
          <w:tcPr>
            <w:tcW w:w="5670" w:type="dxa"/>
          </w:tcPr>
          <w:p w14:paraId="5FAE2C98" w14:textId="2DC85621" w:rsidR="006E7366" w:rsidRDefault="00C865CA" w:rsidP="00D02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5CA">
              <w:t>BAS Izabela</w:t>
            </w:r>
          </w:p>
        </w:tc>
      </w:tr>
      <w:tr w:rsidR="006E7366" w14:paraId="45415AD4" w14:textId="77777777" w:rsidTr="00D0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</w:tcBorders>
            <w:shd w:val="clear" w:color="auto" w:fill="93ABCB" w:themeFill="accent1"/>
          </w:tcPr>
          <w:p w14:paraId="4E1FB7B8" w14:textId="77777777" w:rsidR="006E7366" w:rsidRPr="00F96D9D" w:rsidRDefault="006E7366" w:rsidP="00D02087">
            <w:pPr>
              <w:rPr>
                <w:color w:val="FFFFFF" w:themeColor="background1"/>
              </w:rPr>
            </w:pPr>
          </w:p>
        </w:tc>
        <w:tc>
          <w:tcPr>
            <w:tcW w:w="5670" w:type="dxa"/>
          </w:tcPr>
          <w:p w14:paraId="31D7F792" w14:textId="77777777" w:rsidR="006E7366" w:rsidRDefault="006E7366" w:rsidP="00D0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7465918" w14:textId="77777777" w:rsidR="006E7366" w:rsidRPr="006E7366" w:rsidRDefault="006E7366" w:rsidP="006E7366"/>
    <w:p w14:paraId="60D4E501" w14:textId="77777777" w:rsidR="004608BD" w:rsidRDefault="004608BD" w:rsidP="004A0515">
      <w:pPr>
        <w:pStyle w:val="Heading2"/>
        <w:numPr>
          <w:ilvl w:val="1"/>
          <w:numId w:val="8"/>
        </w:numPr>
      </w:pPr>
      <w:bookmarkStart w:id="6" w:name="_Toc5380407"/>
      <w:bookmarkStart w:id="7" w:name="_Toc5380767"/>
      <w:bookmarkStart w:id="8" w:name="_Toc86670563"/>
      <w:r w:rsidRPr="004608BD">
        <w:t>Initial process qualification</w:t>
      </w:r>
      <w:bookmarkEnd w:id="6"/>
      <w:bookmarkEnd w:id="7"/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0"/>
        <w:gridCol w:w="5670"/>
      </w:tblGrid>
      <w:tr w:rsidR="004608BD" w14:paraId="3540F915" w14:textId="77777777" w:rsidTr="00460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626237CB" w14:textId="77777777" w:rsidR="004608BD" w:rsidRDefault="004608BD" w:rsidP="004608BD">
            <w:r>
              <w:t>Candidate Profile</w:t>
            </w:r>
          </w:p>
        </w:tc>
        <w:tc>
          <w:tcPr>
            <w:tcW w:w="5670" w:type="dxa"/>
          </w:tcPr>
          <w:p w14:paraId="6D035E2E" w14:textId="77777777" w:rsidR="004608BD" w:rsidRDefault="004608BD" w:rsidP="004608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08BD" w14:paraId="052B1BCE" w14:textId="77777777" w:rsidTr="0046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18A06389" w14:textId="77777777" w:rsidR="004608BD" w:rsidRDefault="004608BD" w:rsidP="004608BD">
            <w:pPr>
              <w:jc w:val="center"/>
            </w:pPr>
            <w:r>
              <w:t>Description</w:t>
            </w:r>
          </w:p>
        </w:tc>
        <w:tc>
          <w:tcPr>
            <w:tcW w:w="5670" w:type="dxa"/>
          </w:tcPr>
          <w:p w14:paraId="5C174E7E" w14:textId="7F1CA4F5" w:rsidR="004608BD" w:rsidRDefault="00E40F43" w:rsidP="00E40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Produce </w:t>
            </w:r>
            <w:r w:rsidR="00C865CA" w:rsidRPr="00C865CA">
              <w:t>the payment based of the Contact Flights, Media Plan and Media Platform Balances.</w:t>
            </w:r>
          </w:p>
        </w:tc>
      </w:tr>
      <w:tr w:rsidR="004608BD" w14:paraId="36B8D73E" w14:textId="77777777" w:rsidTr="00460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61D6741E" w14:textId="77777777" w:rsidR="004608BD" w:rsidRPr="004608BD" w:rsidRDefault="004608BD" w:rsidP="004608BD">
            <w:pPr>
              <w:pStyle w:val="BodyText"/>
              <w:spacing w:before="0" w:after="0"/>
              <w:jc w:val="center"/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608BD">
              <w:rPr>
                <w:rFonts w:asciiTheme="minorHAnsi" w:eastAsiaTheme="minorHAnsi" w:hAnsiTheme="minorHAnsi" w:cstheme="minorBidi"/>
                <w:lang w:val="en-GB" w:eastAsia="en-US"/>
              </w:rPr>
              <w:t>Number of systems and applications used</w:t>
            </w:r>
          </w:p>
        </w:tc>
        <w:tc>
          <w:tcPr>
            <w:tcW w:w="5670" w:type="dxa"/>
          </w:tcPr>
          <w:p w14:paraId="7B318B45" w14:textId="07948E6D" w:rsidR="004608BD" w:rsidRPr="00C865CA" w:rsidRDefault="00C865CA" w:rsidP="00E40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7</w:t>
            </w:r>
            <w:r w:rsidR="00346390">
              <w:t xml:space="preserve"> (</w:t>
            </w:r>
            <w:r w:rsidRPr="00C865CA">
              <w:rPr>
                <w:lang w:val="pl-PL"/>
              </w:rPr>
              <w:t>Contacts</w:t>
            </w:r>
            <w:r>
              <w:rPr>
                <w:lang w:val="pl-PL"/>
              </w:rPr>
              <w:t xml:space="preserve">, </w:t>
            </w:r>
            <w:r w:rsidR="00346390">
              <w:t>MS Excel, MS Outlook</w:t>
            </w:r>
            <w:r>
              <w:t>,</w:t>
            </w:r>
            <w:r w:rsidRPr="00C865CA">
              <w:rPr>
                <w:rFonts w:ascii="Calibri" w:eastAsiaTheme="minorEastAsia" w:hAnsi="Calibri"/>
                <w:b/>
                <w:caps/>
                <w:color w:val="000000"/>
                <w:kern w:val="24"/>
                <w:sz w:val="20"/>
                <w:szCs w:val="20"/>
                <w:lang w:val="pl-PL" w:eastAsia="zh-CN"/>
              </w:rPr>
              <w:t xml:space="preserve"> </w:t>
            </w:r>
            <w:r w:rsidRPr="00C865CA">
              <w:rPr>
                <w:lang w:val="pl-PL"/>
              </w:rPr>
              <w:t>SAP</w:t>
            </w:r>
            <w:r>
              <w:rPr>
                <w:lang w:val="pl-PL"/>
              </w:rPr>
              <w:t>,</w:t>
            </w:r>
            <w:r w:rsidRPr="00C865CA">
              <w:rPr>
                <w:rFonts w:ascii="Calibri" w:eastAsiaTheme="minorEastAsia" w:hAnsi="Calibri"/>
                <w:b/>
                <w:caps/>
                <w:color w:val="000000"/>
                <w:kern w:val="24"/>
                <w:sz w:val="20"/>
                <w:szCs w:val="20"/>
                <w:lang w:val="pl-PL" w:eastAsia="zh-CN"/>
              </w:rPr>
              <w:t xml:space="preserve"> </w:t>
            </w:r>
            <w:r w:rsidRPr="00C865CA">
              <w:rPr>
                <w:lang w:val="pl-PL"/>
              </w:rPr>
              <w:t>Alimama</w:t>
            </w:r>
            <w:r>
              <w:rPr>
                <w:lang w:val="pl-PL"/>
              </w:rPr>
              <w:t>,</w:t>
            </w:r>
            <w:r w:rsidRPr="00C865CA">
              <w:rPr>
                <w:rFonts w:ascii="Calibri" w:eastAsiaTheme="minorEastAsia" w:hAnsi="Calibri"/>
                <w:b/>
                <w:caps/>
                <w:color w:val="000000"/>
                <w:kern w:val="24"/>
                <w:sz w:val="20"/>
                <w:szCs w:val="20"/>
                <w:lang w:val="pl-PL" w:eastAsia="zh-CN"/>
              </w:rPr>
              <w:t xml:space="preserve"> </w:t>
            </w:r>
            <w:r w:rsidRPr="00C865CA">
              <w:rPr>
                <w:lang w:val="pl-PL"/>
              </w:rPr>
              <w:t>ZCT</w:t>
            </w:r>
            <w:r>
              <w:rPr>
                <w:lang w:val="pl-PL"/>
              </w:rPr>
              <w:t>,</w:t>
            </w:r>
            <w:r w:rsidRPr="00C865CA">
              <w:t xml:space="preserve"> </w:t>
            </w:r>
            <w:r w:rsidRPr="00C865CA">
              <w:rPr>
                <w:lang w:val="pl-PL"/>
              </w:rPr>
              <w:t>CMB E-banking</w:t>
            </w:r>
            <w:r w:rsidR="00346390">
              <w:t>)</w:t>
            </w:r>
          </w:p>
        </w:tc>
      </w:tr>
      <w:tr w:rsidR="004608BD" w14:paraId="64C1AF91" w14:textId="77777777" w:rsidTr="0046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6C26450E" w14:textId="77777777" w:rsidR="004608BD" w:rsidRPr="004608BD" w:rsidRDefault="004608BD" w:rsidP="004608BD">
            <w:pPr>
              <w:pStyle w:val="BodyText"/>
              <w:spacing w:before="0" w:after="0"/>
              <w:jc w:val="center"/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608BD">
              <w:rPr>
                <w:rFonts w:asciiTheme="minorHAnsi" w:eastAsiaTheme="minorHAnsi" w:hAnsiTheme="minorHAnsi" w:cstheme="minorBidi"/>
                <w:lang w:val="en-GB" w:eastAsia="en-US"/>
              </w:rPr>
              <w:t>SAP environments</w:t>
            </w:r>
          </w:p>
          <w:p w14:paraId="13341AA2" w14:textId="77777777" w:rsidR="004608BD" w:rsidRPr="004608BD" w:rsidRDefault="004608BD" w:rsidP="004608BD">
            <w:pPr>
              <w:pStyle w:val="BodyText"/>
              <w:spacing w:before="0" w:after="0"/>
              <w:jc w:val="center"/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608BD">
              <w:rPr>
                <w:rFonts w:asciiTheme="minorHAnsi" w:eastAsiaTheme="minorHAnsi" w:hAnsiTheme="minorHAnsi" w:cstheme="minorBidi"/>
                <w:lang w:val="en-GB" w:eastAsia="en-US"/>
              </w:rPr>
              <w:t>(if relevant)</w:t>
            </w:r>
          </w:p>
        </w:tc>
        <w:tc>
          <w:tcPr>
            <w:tcW w:w="5670" w:type="dxa"/>
          </w:tcPr>
          <w:p w14:paraId="50EE65BC" w14:textId="7D50B85C" w:rsidR="004608BD" w:rsidRDefault="00CF2A0B" w:rsidP="00460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SAP platform: P62, T-code: F-47, F-110</w:t>
            </w:r>
          </w:p>
        </w:tc>
      </w:tr>
      <w:tr w:rsidR="004608BD" w14:paraId="6DC682CD" w14:textId="77777777" w:rsidTr="00460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5793872" w14:textId="77777777" w:rsidR="004608BD" w:rsidRPr="004608BD" w:rsidRDefault="004608BD" w:rsidP="004608BD">
            <w:pPr>
              <w:pStyle w:val="BodyText"/>
              <w:spacing w:before="0" w:after="0"/>
              <w:jc w:val="center"/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608BD">
              <w:rPr>
                <w:rFonts w:asciiTheme="minorHAnsi" w:eastAsiaTheme="minorHAnsi" w:hAnsiTheme="minorHAnsi" w:cstheme="minorBidi"/>
                <w:lang w:val="en-GB" w:eastAsia="en-US"/>
              </w:rPr>
              <w:t>Frequency</w:t>
            </w:r>
          </w:p>
        </w:tc>
        <w:tc>
          <w:tcPr>
            <w:tcW w:w="5670" w:type="dxa"/>
          </w:tcPr>
          <w:p w14:paraId="46776766" w14:textId="51E2A1A2" w:rsidR="004608BD" w:rsidRDefault="00C865CA" w:rsidP="00460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Weekly</w:t>
            </w:r>
          </w:p>
        </w:tc>
      </w:tr>
      <w:tr w:rsidR="004608BD" w14:paraId="618F4AE1" w14:textId="77777777" w:rsidTr="0046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394EF00" w14:textId="77777777" w:rsidR="004608BD" w:rsidRPr="004608BD" w:rsidRDefault="004608BD" w:rsidP="004608BD">
            <w:pPr>
              <w:pStyle w:val="BodyText"/>
              <w:spacing w:before="0" w:after="0"/>
              <w:jc w:val="center"/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608BD">
              <w:rPr>
                <w:rFonts w:asciiTheme="minorHAnsi" w:eastAsiaTheme="minorHAnsi" w:hAnsiTheme="minorHAnsi" w:cstheme="minorBidi"/>
                <w:lang w:val="en-GB" w:eastAsia="en-US"/>
              </w:rPr>
              <w:t>Volume driver</w:t>
            </w:r>
          </w:p>
        </w:tc>
        <w:tc>
          <w:tcPr>
            <w:tcW w:w="5670" w:type="dxa"/>
          </w:tcPr>
          <w:p w14:paraId="33A1CF02" w14:textId="77777777" w:rsidR="004608BD" w:rsidRDefault="00E40F43" w:rsidP="00460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  <w:r w:rsidR="00346390">
              <w:t xml:space="preserve"> stores</w:t>
            </w:r>
          </w:p>
        </w:tc>
      </w:tr>
      <w:tr w:rsidR="004608BD" w14:paraId="5408DBB0" w14:textId="77777777" w:rsidTr="00460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387AB2" w14:textId="77777777" w:rsidR="004608BD" w:rsidRPr="004608BD" w:rsidRDefault="004608BD" w:rsidP="004608BD">
            <w:pPr>
              <w:pStyle w:val="BodyText"/>
              <w:spacing w:before="0" w:after="0"/>
              <w:jc w:val="center"/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608BD">
              <w:rPr>
                <w:rFonts w:asciiTheme="minorHAnsi" w:eastAsiaTheme="minorHAnsi" w:hAnsiTheme="minorHAnsi" w:cstheme="minorBidi"/>
                <w:lang w:val="en-GB" w:eastAsia="en-US"/>
              </w:rPr>
              <w:t>Estimation of FTE spent on the process</w:t>
            </w:r>
          </w:p>
        </w:tc>
        <w:tc>
          <w:tcPr>
            <w:tcW w:w="5670" w:type="dxa"/>
          </w:tcPr>
          <w:p w14:paraId="7EC7DA26" w14:textId="769D5BA9" w:rsidR="004608BD" w:rsidRDefault="00CF2A0B" w:rsidP="00460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1.3 man</w:t>
            </w:r>
            <w:proofErr w:type="gramEnd"/>
            <w:r w:rsidR="00346390">
              <w:t xml:space="preserve"> days/ month</w:t>
            </w:r>
          </w:p>
        </w:tc>
      </w:tr>
    </w:tbl>
    <w:p w14:paraId="72E0E0C0" w14:textId="77777777" w:rsidR="004608BD" w:rsidRPr="004608BD" w:rsidRDefault="004608BD" w:rsidP="004608BD"/>
    <w:p w14:paraId="381B2295" w14:textId="77777777" w:rsidR="004608BD" w:rsidRPr="004608BD" w:rsidRDefault="004608BD" w:rsidP="004608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0"/>
        <w:gridCol w:w="5670"/>
      </w:tblGrid>
      <w:tr w:rsidR="004608BD" w14:paraId="249A5406" w14:textId="77777777" w:rsidTr="00460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040A7949" w14:textId="77777777" w:rsidR="004608BD" w:rsidRDefault="004608BD" w:rsidP="009358A8">
            <w:r>
              <w:t>Impact Criteria</w:t>
            </w:r>
          </w:p>
        </w:tc>
        <w:tc>
          <w:tcPr>
            <w:tcW w:w="5670" w:type="dxa"/>
          </w:tcPr>
          <w:p w14:paraId="20DBA01E" w14:textId="77777777" w:rsidR="004608BD" w:rsidRDefault="004608BD" w:rsidP="00935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08BD" w14:paraId="4B3ABBF0" w14:textId="77777777" w:rsidTr="0046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4F963BB3" w14:textId="77777777" w:rsidR="004608BD" w:rsidRPr="004608BD" w:rsidRDefault="004608BD" w:rsidP="004608BD">
            <w:pPr>
              <w:jc w:val="center"/>
            </w:pPr>
            <w:r w:rsidRPr="004608BD">
              <w:t>Time spent</w:t>
            </w:r>
          </w:p>
        </w:tc>
        <w:tc>
          <w:tcPr>
            <w:tcW w:w="5670" w:type="dxa"/>
          </w:tcPr>
          <w:p w14:paraId="517D33D8" w14:textId="2D712825" w:rsidR="004608BD" w:rsidRDefault="00CF2A0B" w:rsidP="00460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1.3</w:t>
            </w:r>
            <w:r w:rsidR="00D11F67">
              <w:t xml:space="preserve"> man</w:t>
            </w:r>
            <w:proofErr w:type="gramEnd"/>
            <w:r w:rsidR="00D11F67">
              <w:t xml:space="preserve"> days/ month</w:t>
            </w:r>
          </w:p>
        </w:tc>
      </w:tr>
      <w:tr w:rsidR="004608BD" w14:paraId="017B9706" w14:textId="77777777" w:rsidTr="00460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748B131" w14:textId="77777777" w:rsidR="004608BD" w:rsidRPr="004608BD" w:rsidRDefault="004608BD" w:rsidP="004608BD">
            <w:pPr>
              <w:jc w:val="center"/>
            </w:pPr>
            <w:r w:rsidRPr="004608BD">
              <w:t>Expected qualitative benefits</w:t>
            </w:r>
          </w:p>
        </w:tc>
        <w:tc>
          <w:tcPr>
            <w:tcW w:w="5670" w:type="dxa"/>
          </w:tcPr>
          <w:p w14:paraId="2AC277D3" w14:textId="77777777" w:rsidR="004608BD" w:rsidRDefault="00346390" w:rsidP="00460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Major</w:t>
            </w:r>
          </w:p>
        </w:tc>
      </w:tr>
      <w:tr w:rsidR="004608BD" w14:paraId="75652B9F" w14:textId="77777777" w:rsidTr="0046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D5D6B96" w14:textId="77777777" w:rsidR="004608BD" w:rsidRPr="004608BD" w:rsidRDefault="004608BD" w:rsidP="004608BD">
            <w:pPr>
              <w:jc w:val="center"/>
            </w:pPr>
            <w:r w:rsidRPr="004608BD">
              <w:lastRenderedPageBreak/>
              <w:t>Re-usability</w:t>
            </w:r>
          </w:p>
        </w:tc>
        <w:tc>
          <w:tcPr>
            <w:tcW w:w="5670" w:type="dxa"/>
          </w:tcPr>
          <w:p w14:paraId="03F5525B" w14:textId="77777777" w:rsidR="004608BD" w:rsidRDefault="004608BD" w:rsidP="00460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547664D" w14:textId="77777777" w:rsidR="004608BD" w:rsidRDefault="004608BD" w:rsidP="004608BD"/>
    <w:p w14:paraId="5F2C7568" w14:textId="77777777" w:rsidR="004608BD" w:rsidRPr="004608BD" w:rsidRDefault="004608BD" w:rsidP="004608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0"/>
        <w:gridCol w:w="5670"/>
      </w:tblGrid>
      <w:tr w:rsidR="004608BD" w14:paraId="17B4FE66" w14:textId="77777777" w:rsidTr="00460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47A10407" w14:textId="77777777" w:rsidR="004608BD" w:rsidRDefault="004608BD" w:rsidP="004608BD">
            <w:r>
              <w:t>Feasibility Criteria</w:t>
            </w:r>
          </w:p>
        </w:tc>
        <w:tc>
          <w:tcPr>
            <w:tcW w:w="5670" w:type="dxa"/>
          </w:tcPr>
          <w:p w14:paraId="072453F1" w14:textId="77777777" w:rsidR="004608BD" w:rsidRDefault="004608BD" w:rsidP="00935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C4950" w14:paraId="08972CFA" w14:textId="77777777" w:rsidTr="0046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15904B3A" w14:textId="77777777" w:rsidR="000C4950" w:rsidRPr="000C4950" w:rsidRDefault="000C4950" w:rsidP="000C4950">
            <w:pPr>
              <w:jc w:val="center"/>
            </w:pPr>
            <w:r w:rsidRPr="000C4950">
              <w:t>Rule-based</w:t>
            </w:r>
          </w:p>
        </w:tc>
        <w:tc>
          <w:tcPr>
            <w:tcW w:w="5670" w:type="dxa"/>
          </w:tcPr>
          <w:p w14:paraId="5BA29E13" w14:textId="77777777" w:rsidR="000C4950" w:rsidRDefault="00346390" w:rsidP="000C4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Completely based on objective criteria</w:t>
            </w:r>
          </w:p>
        </w:tc>
      </w:tr>
      <w:tr w:rsidR="000C4950" w14:paraId="538BBE0F" w14:textId="77777777" w:rsidTr="00460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AA51FC7" w14:textId="77777777" w:rsidR="000C4950" w:rsidRPr="000C4950" w:rsidRDefault="000C4950" w:rsidP="000C4950">
            <w:pPr>
              <w:jc w:val="center"/>
            </w:pPr>
            <w:r w:rsidRPr="000C4950">
              <w:t>Standardized</w:t>
            </w:r>
          </w:p>
        </w:tc>
        <w:tc>
          <w:tcPr>
            <w:tcW w:w="5670" w:type="dxa"/>
          </w:tcPr>
          <w:p w14:paraId="1BC0EE89" w14:textId="77777777" w:rsidR="000C4950" w:rsidRDefault="002A290D" w:rsidP="002A29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Fair</w:t>
            </w:r>
            <w:r w:rsidR="00346390">
              <w:t xml:space="preserve"> level of standardisation, </w:t>
            </w:r>
            <w:r>
              <w:t>require further standardisation of user data input</w:t>
            </w:r>
          </w:p>
        </w:tc>
      </w:tr>
      <w:tr w:rsidR="000C4950" w14:paraId="59477C81" w14:textId="77777777" w:rsidTr="0046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3071972" w14:textId="77777777" w:rsidR="000C4950" w:rsidRPr="000C4950" w:rsidRDefault="000C4950" w:rsidP="000C4950">
            <w:pPr>
              <w:jc w:val="center"/>
            </w:pPr>
            <w:r w:rsidRPr="000C4950">
              <w:t>Structured data</w:t>
            </w:r>
          </w:p>
        </w:tc>
        <w:tc>
          <w:tcPr>
            <w:tcW w:w="5670" w:type="dxa"/>
          </w:tcPr>
          <w:p w14:paraId="3267F5A5" w14:textId="77777777" w:rsidR="000C4950" w:rsidRDefault="00346390" w:rsidP="000C4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Completely Structured (</w:t>
            </w:r>
            <w:proofErr w:type="gramStart"/>
            <w:r>
              <w:t>i.e.</w:t>
            </w:r>
            <w:proofErr w:type="gramEnd"/>
            <w:r>
              <w:t xml:space="preserve"> in a form/ table/ spreadsheet)</w:t>
            </w:r>
          </w:p>
        </w:tc>
      </w:tr>
      <w:tr w:rsidR="000C4950" w14:paraId="5511E1CF" w14:textId="77777777" w:rsidTr="00460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680383B" w14:textId="77777777" w:rsidR="000C4950" w:rsidRPr="000C4950" w:rsidRDefault="000C4950" w:rsidP="000C4950">
            <w:pPr>
              <w:jc w:val="center"/>
            </w:pPr>
            <w:r w:rsidRPr="000C4950">
              <w:t>Test enabled</w:t>
            </w:r>
          </w:p>
        </w:tc>
        <w:tc>
          <w:tcPr>
            <w:tcW w:w="5670" w:type="dxa"/>
          </w:tcPr>
          <w:p w14:paraId="1FFA0155" w14:textId="5F03009D" w:rsidR="000C4950" w:rsidRDefault="000A1623" w:rsidP="002952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can </w:t>
            </w:r>
            <w:r w:rsidR="008D3B86">
              <w:t>be in</w:t>
            </w:r>
            <w:r w:rsidR="00295212">
              <w:t xml:space="preserve"> production environment</w:t>
            </w:r>
            <w:r>
              <w:t xml:space="preserve"> as the process is only for capturing data</w:t>
            </w:r>
          </w:p>
        </w:tc>
      </w:tr>
      <w:tr w:rsidR="000C4950" w14:paraId="7257DDBB" w14:textId="77777777" w:rsidTr="0046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A10AA6D" w14:textId="77777777" w:rsidR="000C4950" w:rsidRPr="000C4950" w:rsidRDefault="000C4950" w:rsidP="000C4950">
            <w:pPr>
              <w:jc w:val="center"/>
            </w:pPr>
            <w:r w:rsidRPr="000C4950">
              <w:t>IT environment</w:t>
            </w:r>
          </w:p>
        </w:tc>
        <w:tc>
          <w:tcPr>
            <w:tcW w:w="5670" w:type="dxa"/>
          </w:tcPr>
          <w:p w14:paraId="5C66E479" w14:textId="77777777" w:rsidR="000C4950" w:rsidRDefault="000A1623" w:rsidP="000C4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dev or test environment available as they are external environment</w:t>
            </w:r>
            <w:r w:rsidR="00295212">
              <w:t>s</w:t>
            </w:r>
          </w:p>
        </w:tc>
      </w:tr>
    </w:tbl>
    <w:p w14:paraId="2FE23EBA" w14:textId="77777777" w:rsidR="004608BD" w:rsidRDefault="004608BD" w:rsidP="004A0515">
      <w:pPr>
        <w:pStyle w:val="Heading1"/>
        <w:numPr>
          <w:ilvl w:val="0"/>
          <w:numId w:val="9"/>
        </w:numPr>
      </w:pPr>
      <w:bookmarkStart w:id="9" w:name="_Toc86670564"/>
      <w:r>
        <w:lastRenderedPageBreak/>
        <w:t>System/Applications</w:t>
      </w:r>
      <w:bookmarkEnd w:id="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40"/>
        <w:gridCol w:w="1530"/>
        <w:gridCol w:w="1170"/>
        <w:gridCol w:w="1350"/>
        <w:gridCol w:w="1170"/>
        <w:gridCol w:w="1170"/>
        <w:gridCol w:w="1524"/>
      </w:tblGrid>
      <w:tr w:rsidR="00FB5F5B" w14:paraId="66D67BC9" w14:textId="77777777" w:rsidTr="00FB5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158D3FB6" w14:textId="77777777" w:rsidR="005430FF" w:rsidRPr="002009E9" w:rsidRDefault="005430FF" w:rsidP="005430FF">
            <w:pPr>
              <w:jc w:val="center"/>
              <w:rPr>
                <w:b w:val="0"/>
                <w:lang w:val="en-US"/>
              </w:rPr>
            </w:pPr>
            <w:r>
              <w:rPr>
                <w:lang w:val="en-US"/>
              </w:rPr>
              <w:t>System/ Application</w:t>
            </w:r>
          </w:p>
        </w:tc>
        <w:tc>
          <w:tcPr>
            <w:tcW w:w="1530" w:type="dxa"/>
          </w:tcPr>
          <w:p w14:paraId="66D1F04C" w14:textId="77777777" w:rsidR="005430FF" w:rsidRPr="002009E9" w:rsidRDefault="005430FF" w:rsidP="00543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>
              <w:rPr>
                <w:lang w:val="en-US"/>
              </w:rPr>
              <w:t>Version/ Environment</w:t>
            </w:r>
          </w:p>
        </w:tc>
        <w:tc>
          <w:tcPr>
            <w:tcW w:w="1170" w:type="dxa"/>
          </w:tcPr>
          <w:p w14:paraId="1EFC82E1" w14:textId="77777777" w:rsidR="005430FF" w:rsidRDefault="005430FF" w:rsidP="00543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1350" w:type="dxa"/>
            <w:vAlign w:val="bottom"/>
          </w:tcPr>
          <w:p w14:paraId="5835C176" w14:textId="77777777" w:rsidR="005430FF" w:rsidRDefault="005430FF" w:rsidP="00543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ASM (Application Services Manager)</w:t>
            </w:r>
          </w:p>
        </w:tc>
        <w:tc>
          <w:tcPr>
            <w:tcW w:w="1170" w:type="dxa"/>
          </w:tcPr>
          <w:p w14:paraId="214BAFE6" w14:textId="77777777" w:rsidR="005430FF" w:rsidRPr="002009E9" w:rsidRDefault="005430FF" w:rsidP="00543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>
              <w:rPr>
                <w:lang w:val="en-US"/>
              </w:rPr>
              <w:t>Accesses required?</w:t>
            </w:r>
          </w:p>
        </w:tc>
        <w:tc>
          <w:tcPr>
            <w:tcW w:w="1170" w:type="dxa"/>
          </w:tcPr>
          <w:p w14:paraId="6FA7D0D6" w14:textId="5EDB7F9E" w:rsidR="005430FF" w:rsidRDefault="008D3B86" w:rsidP="00543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524" w:type="dxa"/>
          </w:tcPr>
          <w:p w14:paraId="14038A1F" w14:textId="77777777" w:rsidR="005430FF" w:rsidRDefault="005430FF" w:rsidP="00543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profile Access Rights</w:t>
            </w:r>
          </w:p>
        </w:tc>
      </w:tr>
      <w:tr w:rsidR="005430FF" w14:paraId="7649DE53" w14:textId="77777777" w:rsidTr="00543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4D57B485" w14:textId="77777777" w:rsidR="005430FF" w:rsidRPr="000C4950" w:rsidRDefault="005C1A6E" w:rsidP="005430FF">
            <w:pPr>
              <w:jc w:val="center"/>
            </w:pPr>
            <w:r>
              <w:t>Microsoft Excel</w:t>
            </w:r>
          </w:p>
        </w:tc>
        <w:tc>
          <w:tcPr>
            <w:tcW w:w="1530" w:type="dxa"/>
          </w:tcPr>
          <w:p w14:paraId="38B53EBD" w14:textId="77777777" w:rsidR="005430FF" w:rsidRDefault="005C1A6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Excel 2016</w:t>
            </w:r>
          </w:p>
        </w:tc>
        <w:tc>
          <w:tcPr>
            <w:tcW w:w="1170" w:type="dxa"/>
          </w:tcPr>
          <w:p w14:paraId="1C34AC22" w14:textId="77777777" w:rsidR="005430FF" w:rsidRDefault="005C1A6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350" w:type="dxa"/>
          </w:tcPr>
          <w:p w14:paraId="2BBC552B" w14:textId="77777777" w:rsidR="005430FF" w:rsidRDefault="005C1A6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70" w:type="dxa"/>
          </w:tcPr>
          <w:p w14:paraId="731C0AAA" w14:textId="77777777" w:rsidR="005430FF" w:rsidRDefault="005C1A6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170" w:type="dxa"/>
          </w:tcPr>
          <w:p w14:paraId="15D216DE" w14:textId="77777777" w:rsidR="005430FF" w:rsidRDefault="005C1A6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524" w:type="dxa"/>
          </w:tcPr>
          <w:p w14:paraId="37C406E9" w14:textId="77777777" w:rsidR="005430FF" w:rsidRDefault="005C1A6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Standard</w:t>
            </w:r>
          </w:p>
        </w:tc>
      </w:tr>
      <w:tr w:rsidR="005430FF" w14:paraId="69B82CF2" w14:textId="77777777" w:rsidTr="00543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0AE31383" w14:textId="77777777" w:rsidR="005430FF" w:rsidRPr="000C4950" w:rsidRDefault="005C1A6E" w:rsidP="005430FF">
            <w:pPr>
              <w:jc w:val="center"/>
            </w:pPr>
            <w:r>
              <w:t>Microsoft Outlook</w:t>
            </w:r>
          </w:p>
        </w:tc>
        <w:tc>
          <w:tcPr>
            <w:tcW w:w="1530" w:type="dxa"/>
          </w:tcPr>
          <w:p w14:paraId="447037B8" w14:textId="77777777" w:rsidR="005430FF" w:rsidRDefault="005C1A6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Outlook 2016</w:t>
            </w:r>
          </w:p>
        </w:tc>
        <w:tc>
          <w:tcPr>
            <w:tcW w:w="1170" w:type="dxa"/>
          </w:tcPr>
          <w:p w14:paraId="2016715A" w14:textId="77777777" w:rsidR="005430FF" w:rsidRDefault="005C1A6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350" w:type="dxa"/>
          </w:tcPr>
          <w:p w14:paraId="18074591" w14:textId="77777777" w:rsidR="005430FF" w:rsidRDefault="005C1A6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70" w:type="dxa"/>
          </w:tcPr>
          <w:p w14:paraId="6A04842B" w14:textId="77777777" w:rsidR="005430FF" w:rsidRDefault="005C1A6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170" w:type="dxa"/>
          </w:tcPr>
          <w:p w14:paraId="4A4F642D" w14:textId="77777777" w:rsidR="005430FF" w:rsidRDefault="005C1A6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524" w:type="dxa"/>
          </w:tcPr>
          <w:p w14:paraId="62C2E42B" w14:textId="77777777" w:rsidR="005430FF" w:rsidRDefault="005C1A6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Standard</w:t>
            </w:r>
          </w:p>
        </w:tc>
      </w:tr>
      <w:tr w:rsidR="005430FF" w14:paraId="20B9B140" w14:textId="77777777" w:rsidTr="00543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59A12C42" w14:textId="0C1AFD70" w:rsidR="005430FF" w:rsidRPr="000C4950" w:rsidRDefault="00CF2A0B" w:rsidP="005430FF">
            <w:pPr>
              <w:jc w:val="center"/>
              <w:rPr>
                <w:lang w:eastAsia="zh-CN"/>
              </w:rPr>
            </w:pPr>
            <w:r>
              <w:rPr>
                <w:lang w:val="pl-PL"/>
              </w:rPr>
              <w:t>SAP</w:t>
            </w:r>
          </w:p>
        </w:tc>
        <w:tc>
          <w:tcPr>
            <w:tcW w:w="1530" w:type="dxa"/>
          </w:tcPr>
          <w:p w14:paraId="172BD2D8" w14:textId="77777777" w:rsidR="005430FF" w:rsidRDefault="005430FF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07446D68" w14:textId="77777777" w:rsidR="005430FF" w:rsidRDefault="005430FF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0" w:type="dxa"/>
          </w:tcPr>
          <w:p w14:paraId="6725E673" w14:textId="77777777" w:rsidR="005430FF" w:rsidRDefault="005430FF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3406C868" w14:textId="65EDA979" w:rsidR="005430FF" w:rsidRPr="005C1A6E" w:rsidRDefault="00BB4EFB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Yes</w:t>
            </w:r>
          </w:p>
        </w:tc>
        <w:tc>
          <w:tcPr>
            <w:tcW w:w="1170" w:type="dxa"/>
          </w:tcPr>
          <w:p w14:paraId="03431693" w14:textId="77777777" w:rsidR="005430FF" w:rsidRDefault="005430FF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3FC5C23F" w14:textId="77777777" w:rsidR="005430FF" w:rsidRDefault="005430FF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30FF" w14:paraId="70F9695B" w14:textId="77777777" w:rsidTr="00543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0ED19DE0" w14:textId="75DB1097" w:rsidR="005430FF" w:rsidRPr="000C4950" w:rsidRDefault="00CF2A0B" w:rsidP="005430FF">
            <w:pPr>
              <w:jc w:val="center"/>
            </w:pPr>
            <w:r w:rsidRPr="00C865CA">
              <w:rPr>
                <w:lang w:val="pl-PL"/>
              </w:rPr>
              <w:t>Alimama</w:t>
            </w:r>
          </w:p>
        </w:tc>
        <w:tc>
          <w:tcPr>
            <w:tcW w:w="1530" w:type="dxa"/>
          </w:tcPr>
          <w:p w14:paraId="1AA241A4" w14:textId="77777777" w:rsidR="005430FF" w:rsidRDefault="005430FF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5DBCEAF2" w14:textId="77777777" w:rsidR="005430FF" w:rsidRDefault="005430FF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0" w:type="dxa"/>
          </w:tcPr>
          <w:p w14:paraId="338E32DC" w14:textId="77777777" w:rsidR="005430FF" w:rsidRDefault="005430FF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7141FFCE" w14:textId="497BE079" w:rsidR="005430FF" w:rsidRPr="005C1A6E" w:rsidRDefault="00BB4EFB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Yes</w:t>
            </w:r>
          </w:p>
        </w:tc>
        <w:tc>
          <w:tcPr>
            <w:tcW w:w="1170" w:type="dxa"/>
          </w:tcPr>
          <w:p w14:paraId="0BFF7288" w14:textId="77777777" w:rsidR="005430FF" w:rsidRDefault="005430FF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61D98613" w14:textId="77777777" w:rsidR="005430FF" w:rsidRDefault="005430FF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2A0B" w14:paraId="0942B559" w14:textId="77777777" w:rsidTr="00543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31AD62E5" w14:textId="22837E57" w:rsidR="00CF2A0B" w:rsidRPr="00C865CA" w:rsidRDefault="008C192E" w:rsidP="005430FF">
            <w:pPr>
              <w:jc w:val="center"/>
              <w:rPr>
                <w:lang w:val="pl-PL"/>
              </w:rPr>
            </w:pPr>
            <w:r>
              <w:rPr>
                <w:rFonts w:hint="eastAsia"/>
                <w:lang w:val="pl-PL" w:eastAsia="zh-CN"/>
              </w:rPr>
              <w:t>City</w:t>
            </w:r>
            <w:r>
              <w:rPr>
                <w:lang w:val="pl-PL"/>
              </w:rPr>
              <w:t xml:space="preserve"> </w:t>
            </w:r>
            <w:r>
              <w:rPr>
                <w:rFonts w:hint="eastAsia"/>
                <w:lang w:val="pl-PL" w:eastAsia="zh-CN"/>
              </w:rPr>
              <w:t>Bank</w:t>
            </w:r>
          </w:p>
        </w:tc>
        <w:tc>
          <w:tcPr>
            <w:tcW w:w="1530" w:type="dxa"/>
          </w:tcPr>
          <w:p w14:paraId="63B7BCF0" w14:textId="77777777" w:rsidR="00CF2A0B" w:rsidRDefault="00CF2A0B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1AD8238C" w14:textId="77777777" w:rsidR="00CF2A0B" w:rsidRDefault="00CF2A0B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0" w:type="dxa"/>
          </w:tcPr>
          <w:p w14:paraId="70D87BF6" w14:textId="77777777" w:rsidR="00CF2A0B" w:rsidRDefault="00CF2A0B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3C187EDC" w14:textId="79EC7F55" w:rsidR="00CF2A0B" w:rsidRPr="005C1A6E" w:rsidRDefault="00BB4EFB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Yes</w:t>
            </w:r>
          </w:p>
        </w:tc>
        <w:tc>
          <w:tcPr>
            <w:tcW w:w="1170" w:type="dxa"/>
          </w:tcPr>
          <w:p w14:paraId="12C78661" w14:textId="77777777" w:rsidR="00CF2A0B" w:rsidRDefault="00CF2A0B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0B7B0385" w14:textId="77777777" w:rsidR="00CF2A0B" w:rsidRDefault="00CF2A0B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2A0B" w14:paraId="58FB84E1" w14:textId="77777777" w:rsidTr="00543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0ED5E1FD" w14:textId="730E479E" w:rsidR="00CF2A0B" w:rsidRPr="00C865CA" w:rsidRDefault="00CF2A0B" w:rsidP="005430FF">
            <w:pPr>
              <w:jc w:val="center"/>
              <w:rPr>
                <w:lang w:val="pl-PL"/>
              </w:rPr>
            </w:pPr>
            <w:r w:rsidRPr="00C865CA">
              <w:t xml:space="preserve"> </w:t>
            </w:r>
            <w:r w:rsidRPr="00C865CA">
              <w:rPr>
                <w:lang w:val="pl-PL"/>
              </w:rPr>
              <w:t>CMB E-banking</w:t>
            </w:r>
          </w:p>
        </w:tc>
        <w:tc>
          <w:tcPr>
            <w:tcW w:w="1530" w:type="dxa"/>
          </w:tcPr>
          <w:p w14:paraId="3E4B543E" w14:textId="77777777" w:rsidR="00CF2A0B" w:rsidRDefault="00CF2A0B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6AEBA43D" w14:textId="77777777" w:rsidR="00CF2A0B" w:rsidRDefault="00CF2A0B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0" w:type="dxa"/>
          </w:tcPr>
          <w:p w14:paraId="6D08B091" w14:textId="77777777" w:rsidR="00CF2A0B" w:rsidRDefault="00CF2A0B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016AA6FC" w14:textId="4160C4D9" w:rsidR="00CF2A0B" w:rsidRPr="005C1A6E" w:rsidRDefault="00BB4EFB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Yes</w:t>
            </w:r>
          </w:p>
        </w:tc>
        <w:tc>
          <w:tcPr>
            <w:tcW w:w="1170" w:type="dxa"/>
          </w:tcPr>
          <w:p w14:paraId="7394D235" w14:textId="77777777" w:rsidR="00CF2A0B" w:rsidRDefault="00CF2A0B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2F513218" w14:textId="77777777" w:rsidR="00CF2A0B" w:rsidRDefault="00CF2A0B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C192E" w:rsidRPr="008C192E" w14:paraId="2A3D6433" w14:textId="77777777" w:rsidTr="00543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649676A5" w14:textId="41AE540F" w:rsidR="008C192E" w:rsidRPr="00C865CA" w:rsidRDefault="008C192E" w:rsidP="005430FF">
            <w:pPr>
              <w:jc w:val="center"/>
            </w:pPr>
            <w:r>
              <w:rPr>
                <w:rFonts w:hint="eastAsia"/>
                <w:lang w:eastAsia="zh-CN"/>
              </w:rPr>
              <w:t>Alipay</w:t>
            </w:r>
          </w:p>
        </w:tc>
        <w:tc>
          <w:tcPr>
            <w:tcW w:w="1530" w:type="dxa"/>
          </w:tcPr>
          <w:p w14:paraId="7B5279DF" w14:textId="77777777" w:rsidR="008C192E" w:rsidRDefault="008C192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261A495D" w14:textId="77777777" w:rsidR="008C192E" w:rsidRDefault="008C192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0" w:type="dxa"/>
          </w:tcPr>
          <w:p w14:paraId="597D373F" w14:textId="77777777" w:rsidR="008C192E" w:rsidRDefault="008C192E" w:rsidP="00543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33BD4A26" w14:textId="06866291" w:rsidR="008C192E" w:rsidRDefault="008C192E" w:rsidP="008C19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Yes</w:t>
            </w:r>
          </w:p>
        </w:tc>
        <w:tc>
          <w:tcPr>
            <w:tcW w:w="1170" w:type="dxa"/>
          </w:tcPr>
          <w:p w14:paraId="7FD25A9C" w14:textId="77777777" w:rsidR="008C192E" w:rsidRPr="008C192E" w:rsidRDefault="008C192E" w:rsidP="008C19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524" w:type="dxa"/>
          </w:tcPr>
          <w:p w14:paraId="43EB0576" w14:textId="77777777" w:rsidR="008C192E" w:rsidRPr="008C192E" w:rsidRDefault="008C192E" w:rsidP="008C19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8C192E" w:rsidRPr="008C192E" w14:paraId="4E1A136D" w14:textId="77777777" w:rsidTr="00543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749BA50A" w14:textId="77428E02" w:rsidR="008C192E" w:rsidRDefault="008C192E" w:rsidP="005430FF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E-banking</w:t>
            </w:r>
          </w:p>
        </w:tc>
        <w:tc>
          <w:tcPr>
            <w:tcW w:w="1530" w:type="dxa"/>
          </w:tcPr>
          <w:p w14:paraId="12176C45" w14:textId="77777777" w:rsidR="008C192E" w:rsidRDefault="008C192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27A13B74" w14:textId="77777777" w:rsidR="008C192E" w:rsidRDefault="008C192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0" w:type="dxa"/>
          </w:tcPr>
          <w:p w14:paraId="6F72A74E" w14:textId="77777777" w:rsidR="008C192E" w:rsidRDefault="008C192E" w:rsidP="00543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</w:tcPr>
          <w:p w14:paraId="1C895732" w14:textId="3D62FE52" w:rsidR="008C192E" w:rsidRDefault="008C192E" w:rsidP="008C19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Yes</w:t>
            </w:r>
          </w:p>
        </w:tc>
        <w:tc>
          <w:tcPr>
            <w:tcW w:w="1170" w:type="dxa"/>
          </w:tcPr>
          <w:p w14:paraId="5BE2D661" w14:textId="77777777" w:rsidR="008C192E" w:rsidRPr="008C192E" w:rsidRDefault="008C192E" w:rsidP="008C19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524" w:type="dxa"/>
          </w:tcPr>
          <w:p w14:paraId="28473070" w14:textId="77777777" w:rsidR="008C192E" w:rsidRPr="008C192E" w:rsidRDefault="008C192E" w:rsidP="008C19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2B4BBBD3" w14:textId="77777777" w:rsidR="004608BD" w:rsidRDefault="004608BD" w:rsidP="004608BD"/>
    <w:p w14:paraId="1371598F" w14:textId="77777777" w:rsidR="005430FF" w:rsidRDefault="005430FF" w:rsidP="004608BD"/>
    <w:p w14:paraId="7E85767F" w14:textId="77777777" w:rsidR="000D4447" w:rsidRDefault="000D4447" w:rsidP="004A0515">
      <w:pPr>
        <w:pStyle w:val="Heading1"/>
        <w:numPr>
          <w:ilvl w:val="0"/>
          <w:numId w:val="9"/>
        </w:numPr>
      </w:pPr>
      <w:bookmarkStart w:id="10" w:name="_Toc86670565"/>
      <w:r>
        <w:lastRenderedPageBreak/>
        <w:t>Process Qualification</w:t>
      </w:r>
      <w:bookmarkEnd w:id="10"/>
    </w:p>
    <w:p w14:paraId="611FE523" w14:textId="77777777" w:rsidR="000D4447" w:rsidRPr="000D4447" w:rsidRDefault="000D4447" w:rsidP="004A0515">
      <w:pPr>
        <w:pStyle w:val="ListParagraph"/>
        <w:keepNext/>
        <w:keepLines/>
        <w:numPr>
          <w:ilvl w:val="0"/>
          <w:numId w:val="8"/>
        </w:numPr>
        <w:suppressAutoHyphens/>
        <w:spacing w:before="480" w:after="180"/>
        <w:contextualSpacing w:val="0"/>
        <w:jc w:val="left"/>
        <w:outlineLvl w:val="1"/>
        <w:rPr>
          <w:rFonts w:asciiTheme="majorHAnsi" w:eastAsiaTheme="majorEastAsia" w:hAnsiTheme="majorHAnsi" w:cstheme="majorBidi"/>
          <w:vanish/>
          <w:sz w:val="50"/>
          <w:szCs w:val="26"/>
        </w:rPr>
      </w:pPr>
      <w:bookmarkStart w:id="11" w:name="_Toc5873475"/>
      <w:bookmarkStart w:id="12" w:name="_Toc5886197"/>
      <w:bookmarkStart w:id="13" w:name="_Toc5886242"/>
      <w:bookmarkStart w:id="14" w:name="_Toc30082736"/>
      <w:bookmarkStart w:id="15" w:name="_Toc46267295"/>
      <w:bookmarkStart w:id="16" w:name="_Toc86670436"/>
      <w:bookmarkStart w:id="17" w:name="_Toc86670566"/>
      <w:bookmarkEnd w:id="11"/>
      <w:bookmarkEnd w:id="12"/>
      <w:bookmarkEnd w:id="13"/>
      <w:bookmarkEnd w:id="14"/>
      <w:bookmarkEnd w:id="15"/>
      <w:bookmarkEnd w:id="16"/>
      <w:bookmarkEnd w:id="17"/>
    </w:p>
    <w:p w14:paraId="1FA66B6C" w14:textId="77777777" w:rsidR="000D4447" w:rsidRPr="000D4447" w:rsidRDefault="000D4447" w:rsidP="004A0515">
      <w:pPr>
        <w:pStyle w:val="ListParagraph"/>
        <w:keepNext/>
        <w:keepLines/>
        <w:numPr>
          <w:ilvl w:val="0"/>
          <w:numId w:val="8"/>
        </w:numPr>
        <w:suppressAutoHyphens/>
        <w:spacing w:before="480" w:after="180"/>
        <w:contextualSpacing w:val="0"/>
        <w:jc w:val="left"/>
        <w:outlineLvl w:val="1"/>
        <w:rPr>
          <w:rFonts w:asciiTheme="majorHAnsi" w:eastAsiaTheme="majorEastAsia" w:hAnsiTheme="majorHAnsi" w:cstheme="majorBidi"/>
          <w:vanish/>
          <w:sz w:val="50"/>
          <w:szCs w:val="26"/>
        </w:rPr>
      </w:pPr>
      <w:bookmarkStart w:id="18" w:name="_Toc5873476"/>
      <w:bookmarkStart w:id="19" w:name="_Toc5886198"/>
      <w:bookmarkStart w:id="20" w:name="_Toc5886243"/>
      <w:bookmarkStart w:id="21" w:name="_Toc30082737"/>
      <w:bookmarkStart w:id="22" w:name="_Toc46267296"/>
      <w:bookmarkStart w:id="23" w:name="_Toc86670437"/>
      <w:bookmarkStart w:id="24" w:name="_Toc86670567"/>
      <w:bookmarkEnd w:id="18"/>
      <w:bookmarkEnd w:id="19"/>
      <w:bookmarkEnd w:id="20"/>
      <w:bookmarkEnd w:id="21"/>
      <w:bookmarkEnd w:id="22"/>
      <w:bookmarkEnd w:id="23"/>
      <w:bookmarkEnd w:id="24"/>
    </w:p>
    <w:p w14:paraId="4E73E3CD" w14:textId="77777777" w:rsidR="005430FF" w:rsidRDefault="000D4447" w:rsidP="004A0515">
      <w:pPr>
        <w:pStyle w:val="Heading2"/>
        <w:numPr>
          <w:ilvl w:val="1"/>
          <w:numId w:val="8"/>
        </w:numPr>
      </w:pPr>
      <w:bookmarkStart w:id="25" w:name="_Toc86670568"/>
      <w:r>
        <w:t>Metrics</w:t>
      </w:r>
      <w:bookmarkEnd w:id="25"/>
    </w:p>
    <w:p w14:paraId="4EF719F2" w14:textId="77777777" w:rsidR="00FB5F5B" w:rsidRPr="00295212" w:rsidRDefault="00FB5F5B" w:rsidP="004A0515">
      <w:pPr>
        <w:pStyle w:val="Heading3"/>
        <w:numPr>
          <w:ilvl w:val="2"/>
          <w:numId w:val="8"/>
        </w:numPr>
        <w:rPr>
          <w:highlight w:val="yellow"/>
        </w:rPr>
      </w:pPr>
      <w:bookmarkStart w:id="26" w:name="_Toc86670569"/>
      <w:r w:rsidRPr="00295212">
        <w:rPr>
          <w:highlight w:val="yellow"/>
        </w:rPr>
        <w:t>Workload</w:t>
      </w:r>
      <w:bookmarkEnd w:id="26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FB5F5B" w14:paraId="29647741" w14:textId="77777777" w:rsidTr="00FB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</w:tcPr>
          <w:p w14:paraId="78AB3705" w14:textId="77777777" w:rsidR="00FB5F5B" w:rsidRPr="00F96D9D" w:rsidRDefault="00FB5F5B" w:rsidP="00295212">
            <w:pPr>
              <w:rPr>
                <w:color w:val="FFFFFF" w:themeColor="background1"/>
              </w:rPr>
            </w:pPr>
            <w:r w:rsidRPr="00F96D9D">
              <w:rPr>
                <w:color w:val="FFFFFF" w:themeColor="background1"/>
              </w:rPr>
              <w:t xml:space="preserve">How many </w:t>
            </w:r>
            <w:r w:rsidR="00295212">
              <w:rPr>
                <w:color w:val="FFFFFF" w:themeColor="background1"/>
                <w:lang w:eastAsia="zh-CN"/>
              </w:rPr>
              <w:t>statement</w:t>
            </w:r>
            <w:r w:rsidRPr="00F96D9D">
              <w:rPr>
                <w:color w:val="FFFFFF" w:themeColor="background1"/>
              </w:rPr>
              <w:t xml:space="preserve">s will treat the bot? </w:t>
            </w:r>
          </w:p>
        </w:tc>
        <w:tc>
          <w:tcPr>
            <w:tcW w:w="5670" w:type="dxa"/>
          </w:tcPr>
          <w:p w14:paraId="5B6AC06A" w14:textId="05E767E9" w:rsidR="00E73A73" w:rsidRDefault="00E73A73" w:rsidP="00FB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5F5B" w14:paraId="6F5EE38C" w14:textId="77777777" w:rsidTr="00FB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0E3FBCCD" w14:textId="77777777" w:rsidR="00FB5F5B" w:rsidRPr="00F96D9D" w:rsidRDefault="00FB5F5B" w:rsidP="00FB5F5B">
            <w:pPr>
              <w:rPr>
                <w:color w:val="FFFFFF" w:themeColor="background1"/>
              </w:rPr>
            </w:pPr>
            <w:r w:rsidRPr="00F96D9D">
              <w:rPr>
                <w:color w:val="FFFFFF" w:themeColor="background1"/>
              </w:rPr>
              <w:t>What is the maximum expected volume?</w:t>
            </w:r>
          </w:p>
        </w:tc>
        <w:tc>
          <w:tcPr>
            <w:tcW w:w="5670" w:type="dxa"/>
          </w:tcPr>
          <w:p w14:paraId="3E3AC330" w14:textId="77777777" w:rsidR="00FB5F5B" w:rsidRDefault="00E73A73" w:rsidP="00FB5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B5F5B" w14:paraId="3068524E" w14:textId="77777777" w:rsidTr="00FB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264C6D45" w14:textId="77777777" w:rsidR="00FB5F5B" w:rsidRPr="00F96D9D" w:rsidRDefault="00FB5F5B" w:rsidP="00FB5F5B">
            <w:pPr>
              <w:rPr>
                <w:color w:val="FFFFFF" w:themeColor="background1"/>
              </w:rPr>
            </w:pPr>
            <w:r w:rsidRPr="00F96D9D">
              <w:rPr>
                <w:color w:val="FFFFFF" w:themeColor="background1"/>
              </w:rPr>
              <w:t>What is the minimum excepted volume?</w:t>
            </w:r>
          </w:p>
        </w:tc>
        <w:tc>
          <w:tcPr>
            <w:tcW w:w="5670" w:type="dxa"/>
          </w:tcPr>
          <w:p w14:paraId="5D08A9D6" w14:textId="77777777" w:rsidR="00FB5F5B" w:rsidRDefault="00E73A73" w:rsidP="00FB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B5F5B" w14:paraId="79D56B2C" w14:textId="77777777" w:rsidTr="00FB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2D2A52D4" w14:textId="77777777" w:rsidR="00FB5F5B" w:rsidRPr="00F96D9D" w:rsidRDefault="00FB5F5B" w:rsidP="00FB5F5B">
            <w:pPr>
              <w:rPr>
                <w:color w:val="FFFFFF" w:themeColor="background1"/>
              </w:rPr>
            </w:pPr>
            <w:r w:rsidRPr="00F96D9D">
              <w:rPr>
                <w:color w:val="FFFFFF" w:themeColor="background1"/>
              </w:rPr>
              <w:t>Are there any periods when a higher workload is anticipated?</w:t>
            </w:r>
          </w:p>
        </w:tc>
        <w:tc>
          <w:tcPr>
            <w:tcW w:w="5670" w:type="dxa"/>
          </w:tcPr>
          <w:p w14:paraId="4BB85659" w14:textId="77777777" w:rsidR="00FB5F5B" w:rsidRDefault="00E73A73" w:rsidP="00E73A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FB5F5B" w14:paraId="4FC7FA17" w14:textId="77777777" w:rsidTr="00FB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</w:tcBorders>
            <w:shd w:val="clear" w:color="auto" w:fill="93ABCB" w:themeFill="accent1"/>
          </w:tcPr>
          <w:p w14:paraId="0B7D64D5" w14:textId="77777777" w:rsidR="00FB5F5B" w:rsidRPr="00F96D9D" w:rsidRDefault="00FB5F5B" w:rsidP="00FB5F5B">
            <w:pPr>
              <w:rPr>
                <w:color w:val="FFFFFF" w:themeColor="background1"/>
              </w:rPr>
            </w:pPr>
            <w:r w:rsidRPr="00F96D9D">
              <w:rPr>
                <w:color w:val="FFFFFF" w:themeColor="background1"/>
              </w:rPr>
              <w:t>What are they?</w:t>
            </w:r>
          </w:p>
        </w:tc>
        <w:tc>
          <w:tcPr>
            <w:tcW w:w="5670" w:type="dxa"/>
          </w:tcPr>
          <w:p w14:paraId="6491FDF1" w14:textId="77777777" w:rsidR="00FB5F5B" w:rsidRDefault="00E73A73" w:rsidP="00FB5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45D221A4" w14:textId="77777777" w:rsidR="000D4447" w:rsidRDefault="000D4447" w:rsidP="000D4447"/>
    <w:p w14:paraId="29616FE3" w14:textId="77777777" w:rsidR="00F96D9D" w:rsidRDefault="006928DB" w:rsidP="004A0515">
      <w:pPr>
        <w:pStyle w:val="Heading3"/>
        <w:numPr>
          <w:ilvl w:val="2"/>
          <w:numId w:val="8"/>
        </w:numPr>
      </w:pPr>
      <w:bookmarkStart w:id="27" w:name="_Toc86670570"/>
      <w:r w:rsidRPr="006928DB">
        <w:t>Manual Resource Effort</w:t>
      </w:r>
      <w:bookmarkEnd w:id="27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F96D9D" w14:paraId="6B2BC67D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</w:tcPr>
          <w:p w14:paraId="1A0E331B" w14:textId="77777777" w:rsidR="00F96D9D" w:rsidRPr="00F96D9D" w:rsidRDefault="00F96D9D" w:rsidP="00FF6A06">
            <w:pPr>
              <w:jc w:val="left"/>
              <w:rPr>
                <w:color w:val="FFFFFF" w:themeColor="background1"/>
              </w:rPr>
            </w:pPr>
            <w:r w:rsidRPr="00F96D9D">
              <w:rPr>
                <w:color w:val="FFFFFF" w:themeColor="background1"/>
              </w:rPr>
              <w:t>How many FTE are currently required to perform the process manually?</w:t>
            </w:r>
          </w:p>
        </w:tc>
        <w:tc>
          <w:tcPr>
            <w:tcW w:w="5670" w:type="dxa"/>
          </w:tcPr>
          <w:p w14:paraId="2DCB4BE8" w14:textId="235726FA" w:rsidR="00F96D9D" w:rsidRDefault="00E40F43" w:rsidP="0034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zh-CN"/>
              </w:rPr>
              <w:t xml:space="preserve">Approx. </w:t>
            </w:r>
            <w:proofErr w:type="gramStart"/>
            <w:r w:rsidR="00FB35D6">
              <w:rPr>
                <w:lang w:eastAsia="zh-CN"/>
              </w:rPr>
              <w:t>1.3</w:t>
            </w:r>
            <w:r w:rsidR="008410B7">
              <w:rPr>
                <w:lang w:eastAsia="zh-CN"/>
              </w:rPr>
              <w:t xml:space="preserve"> man</w:t>
            </w:r>
            <w:proofErr w:type="gramEnd"/>
            <w:r w:rsidR="008410B7">
              <w:rPr>
                <w:lang w:eastAsia="zh-CN"/>
              </w:rPr>
              <w:t xml:space="preserve"> days/ month </w:t>
            </w:r>
          </w:p>
        </w:tc>
      </w:tr>
      <w:tr w:rsidR="00F96D9D" w14:paraId="034F27F9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096AA6FE" w14:textId="77777777" w:rsidR="00F96D9D" w:rsidRPr="00F96D9D" w:rsidRDefault="00F96D9D" w:rsidP="00FF6A06">
            <w:pPr>
              <w:jc w:val="left"/>
              <w:rPr>
                <w:color w:val="FFFFFF" w:themeColor="background1"/>
              </w:rPr>
            </w:pPr>
            <w:r w:rsidRPr="00F96D9D">
              <w:rPr>
                <w:color w:val="FFFFFF" w:themeColor="background1"/>
              </w:rPr>
              <w:t>What is the average case handling time?</w:t>
            </w:r>
          </w:p>
        </w:tc>
        <w:tc>
          <w:tcPr>
            <w:tcW w:w="5670" w:type="dxa"/>
          </w:tcPr>
          <w:p w14:paraId="5B95223B" w14:textId="77777777" w:rsidR="00F96D9D" w:rsidRDefault="008410B7" w:rsidP="00295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/ </w:t>
            </w:r>
            <w:r w:rsidRPr="00295212">
              <w:rPr>
                <w:highlight w:val="yellow"/>
              </w:rPr>
              <w:t xml:space="preserve">store/ </w:t>
            </w:r>
            <w:r w:rsidR="00295212" w:rsidRPr="00295212">
              <w:rPr>
                <w:highlight w:val="yellow"/>
              </w:rPr>
              <w:t>day</w:t>
            </w:r>
          </w:p>
        </w:tc>
      </w:tr>
    </w:tbl>
    <w:p w14:paraId="0EBD3C93" w14:textId="77777777" w:rsidR="00F96D9D" w:rsidRDefault="00F96D9D" w:rsidP="000D4447"/>
    <w:p w14:paraId="0CC980F7" w14:textId="77777777" w:rsidR="006928DB" w:rsidRDefault="006928DB" w:rsidP="004A0515">
      <w:pPr>
        <w:pStyle w:val="Heading3"/>
        <w:numPr>
          <w:ilvl w:val="2"/>
          <w:numId w:val="8"/>
        </w:numPr>
      </w:pPr>
      <w:bookmarkStart w:id="28" w:name="_Toc86670571"/>
      <w:r>
        <w:t xml:space="preserve">Service Level </w:t>
      </w:r>
      <w:r>
        <w:rPr>
          <w:rFonts w:hint="eastAsia"/>
          <w:lang w:eastAsia="zh-CN"/>
        </w:rPr>
        <w:t>Agree</w:t>
      </w:r>
      <w:r>
        <w:rPr>
          <w:lang w:eastAsia="zh-CN"/>
        </w:rPr>
        <w:t>ments</w:t>
      </w:r>
      <w:bookmarkEnd w:id="28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FF6A06" w14:paraId="78D3E268" w14:textId="77777777" w:rsidTr="00FF6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</w:tcPr>
          <w:p w14:paraId="296538A2" w14:textId="77777777" w:rsidR="00FF6A06" w:rsidRPr="00FF6A06" w:rsidRDefault="00FF6A06" w:rsidP="00FF6A06">
            <w:pPr>
              <w:jc w:val="left"/>
              <w:rPr>
                <w:color w:val="FFFFFF" w:themeColor="background1"/>
              </w:rPr>
            </w:pPr>
            <w:r w:rsidRPr="00FF6A06">
              <w:rPr>
                <w:color w:val="FFFFFF" w:themeColor="background1"/>
              </w:rPr>
              <w:t>Are there any SLAs this solution must confirm to?</w:t>
            </w:r>
          </w:p>
        </w:tc>
        <w:tc>
          <w:tcPr>
            <w:tcW w:w="5670" w:type="dxa"/>
          </w:tcPr>
          <w:p w14:paraId="2B3A5B78" w14:textId="33FD0493" w:rsidR="00FF6A06" w:rsidRDefault="00FF6A06" w:rsidP="00FF6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A06" w14:paraId="5F3AD43D" w14:textId="77777777" w:rsidTr="00FF6A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</w:tcPr>
          <w:p w14:paraId="73A1AB7C" w14:textId="77777777" w:rsidR="00FF6A06" w:rsidRPr="00FF6A06" w:rsidRDefault="00FF6A06" w:rsidP="00FF6A06">
            <w:pPr>
              <w:jc w:val="left"/>
              <w:rPr>
                <w:color w:val="FFFFFF" w:themeColor="background1"/>
              </w:rPr>
            </w:pPr>
            <w:r w:rsidRPr="00FF6A06">
              <w:rPr>
                <w:color w:val="FFFFFF" w:themeColor="background1"/>
              </w:rPr>
              <w:t>What are the SLAs?</w:t>
            </w:r>
          </w:p>
        </w:tc>
        <w:tc>
          <w:tcPr>
            <w:tcW w:w="5670" w:type="dxa"/>
          </w:tcPr>
          <w:p w14:paraId="1C3CB00E" w14:textId="77777777" w:rsidR="00FF6A06" w:rsidRDefault="008410B7" w:rsidP="00FF6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F6A06" w14:paraId="52866A90" w14:textId="77777777" w:rsidTr="00FF6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6EED091D" w14:textId="77777777" w:rsidR="00FF6A06" w:rsidRPr="00FF6A06" w:rsidRDefault="00FF6A06" w:rsidP="00FF6A06">
            <w:p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Should the bot</w:t>
            </w:r>
            <w:r w:rsidRPr="00FF6A06">
              <w:rPr>
                <w:color w:val="FFFFFF" w:themeColor="background1"/>
              </w:rPr>
              <w:t xml:space="preserve"> be expected to recognize an SLA breach? If so how?</w:t>
            </w:r>
          </w:p>
        </w:tc>
        <w:tc>
          <w:tcPr>
            <w:tcW w:w="5670" w:type="dxa"/>
          </w:tcPr>
          <w:p w14:paraId="16839F64" w14:textId="77777777" w:rsidR="00FF6A06" w:rsidRDefault="008410B7" w:rsidP="00FF6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09B2E8BD" w14:textId="77777777" w:rsidR="006928DB" w:rsidRDefault="006928DB" w:rsidP="000D4447"/>
    <w:p w14:paraId="2F9746A5" w14:textId="77777777" w:rsidR="00DD726A" w:rsidRDefault="00DD726A" w:rsidP="000D4447"/>
    <w:p w14:paraId="597DF351" w14:textId="77777777" w:rsidR="0038383E" w:rsidRDefault="0038383E">
      <w:pPr>
        <w:spacing w:after="160" w:line="259" w:lineRule="auto"/>
        <w:jc w:val="left"/>
        <w:rPr>
          <w:rFonts w:asciiTheme="majorHAnsi" w:eastAsiaTheme="majorEastAsia" w:hAnsiTheme="majorHAnsi" w:cstheme="majorBidi"/>
          <w:sz w:val="50"/>
          <w:szCs w:val="26"/>
        </w:rPr>
      </w:pPr>
      <w:r>
        <w:br w:type="page"/>
      </w:r>
    </w:p>
    <w:p w14:paraId="4FEC604A" w14:textId="77777777" w:rsidR="00DD726A" w:rsidRDefault="00DD726A" w:rsidP="004A0515">
      <w:pPr>
        <w:pStyle w:val="Heading2"/>
        <w:numPr>
          <w:ilvl w:val="1"/>
          <w:numId w:val="8"/>
        </w:numPr>
      </w:pPr>
      <w:bookmarkStart w:id="29" w:name="_Toc86670572"/>
      <w:r>
        <w:lastRenderedPageBreak/>
        <w:t>Control</w:t>
      </w:r>
      <w:bookmarkEnd w:id="29"/>
    </w:p>
    <w:p w14:paraId="3A36C602" w14:textId="77777777" w:rsidR="00DD726A" w:rsidRPr="00A32260" w:rsidRDefault="00ED1C17" w:rsidP="004A0515">
      <w:pPr>
        <w:pStyle w:val="Heading3"/>
        <w:numPr>
          <w:ilvl w:val="2"/>
          <w:numId w:val="8"/>
        </w:numPr>
      </w:pPr>
      <w:bookmarkStart w:id="30" w:name="_Toc86670573"/>
      <w:r>
        <w:t>Operating hours</w:t>
      </w:r>
      <w:bookmarkEnd w:id="30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DD726A" w14:paraId="292A0A38" w14:textId="77777777" w:rsidTr="00DD7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</w:tcPr>
          <w:p w14:paraId="62570D5F" w14:textId="77777777" w:rsidR="00DD726A" w:rsidRPr="00DD726A" w:rsidRDefault="00DD726A" w:rsidP="00DD726A">
            <w:pPr>
              <w:rPr>
                <w:color w:val="FFFFFF" w:themeColor="background1"/>
              </w:rPr>
            </w:pPr>
            <w:r w:rsidRPr="00DD726A">
              <w:rPr>
                <w:color w:val="FFFFFF" w:themeColor="background1"/>
              </w:rPr>
              <w:t>Will the bot run outside normal working hours?</w:t>
            </w:r>
          </w:p>
        </w:tc>
        <w:tc>
          <w:tcPr>
            <w:tcW w:w="5670" w:type="dxa"/>
          </w:tcPr>
          <w:p w14:paraId="40A8DCC3" w14:textId="04B61D4D" w:rsidR="00DD726A" w:rsidRDefault="00DD726A" w:rsidP="00E40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726A" w14:paraId="0049643B" w14:textId="77777777" w:rsidTr="00DD7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4CD6D6F7" w14:textId="77777777" w:rsidR="00DD726A" w:rsidRPr="00DD726A" w:rsidRDefault="00DD726A" w:rsidP="00DD726A">
            <w:pPr>
              <w:rPr>
                <w:color w:val="FFFFFF" w:themeColor="background1"/>
              </w:rPr>
            </w:pPr>
            <w:r w:rsidRPr="00DD726A">
              <w:rPr>
                <w:color w:val="FFFFFF" w:themeColor="background1"/>
              </w:rPr>
              <w:t xml:space="preserve">What time will the </w:t>
            </w:r>
            <w:r w:rsidR="00ED1C17" w:rsidRPr="00DD726A">
              <w:rPr>
                <w:color w:val="FFFFFF" w:themeColor="background1"/>
              </w:rPr>
              <w:t>bot start</w:t>
            </w:r>
            <w:r w:rsidRPr="00DD726A">
              <w:rPr>
                <w:color w:val="FFFFFF" w:themeColor="background1"/>
              </w:rPr>
              <w:t>?</w:t>
            </w:r>
          </w:p>
        </w:tc>
        <w:tc>
          <w:tcPr>
            <w:tcW w:w="5670" w:type="dxa"/>
          </w:tcPr>
          <w:p w14:paraId="6901ACA7" w14:textId="77777777" w:rsidR="00DD726A" w:rsidRDefault="00295212" w:rsidP="00DD7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212">
              <w:rPr>
                <w:highlight w:val="yellow"/>
              </w:rPr>
              <w:t>6 am</w:t>
            </w:r>
            <w:r w:rsidR="00944C29">
              <w:rPr>
                <w:highlight w:val="yellow"/>
              </w:rPr>
              <w:t xml:space="preserve"> </w:t>
            </w:r>
            <w:r w:rsidR="00944C29">
              <w:rPr>
                <w:rFonts w:hint="eastAsia"/>
                <w:highlight w:val="yellow"/>
                <w:lang w:eastAsia="zh-CN"/>
              </w:rPr>
              <w:t>(</w:t>
            </w:r>
            <w:r w:rsidR="00944C29">
              <w:rPr>
                <w:highlight w:val="yellow"/>
                <w:lang w:eastAsia="zh-CN"/>
              </w:rPr>
              <w:t>UTC+8</w:t>
            </w:r>
            <w:r w:rsidR="00944C29">
              <w:rPr>
                <w:rFonts w:hint="eastAsia"/>
                <w:highlight w:val="yellow"/>
                <w:lang w:eastAsia="zh-CN"/>
              </w:rPr>
              <w:t>)</w:t>
            </w:r>
            <w:r w:rsidRPr="00295212">
              <w:rPr>
                <w:highlight w:val="yellow"/>
              </w:rPr>
              <w:t>, daily</w:t>
            </w:r>
          </w:p>
        </w:tc>
      </w:tr>
      <w:tr w:rsidR="00DD726A" w14:paraId="52BBED64" w14:textId="77777777" w:rsidTr="00DD7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1A96CB95" w14:textId="77777777" w:rsidR="00DD726A" w:rsidRPr="00DD726A" w:rsidRDefault="00DD726A" w:rsidP="00DD726A">
            <w:pPr>
              <w:rPr>
                <w:color w:val="FFFFFF" w:themeColor="background1"/>
              </w:rPr>
            </w:pPr>
            <w:r w:rsidRPr="00DD726A">
              <w:rPr>
                <w:color w:val="FFFFFF" w:themeColor="background1"/>
              </w:rPr>
              <w:t>Will the bot work to a stop time?</w:t>
            </w:r>
          </w:p>
        </w:tc>
        <w:tc>
          <w:tcPr>
            <w:tcW w:w="5670" w:type="dxa"/>
          </w:tcPr>
          <w:p w14:paraId="260CC3B0" w14:textId="77777777" w:rsidR="00DD726A" w:rsidRDefault="00295212" w:rsidP="00DD7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No, work until all transactions have been reconciled</w:t>
            </w:r>
          </w:p>
        </w:tc>
      </w:tr>
      <w:tr w:rsidR="00DD726A" w14:paraId="6F04AE33" w14:textId="77777777" w:rsidTr="00DD7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</w:tcPr>
          <w:p w14:paraId="0E8EF910" w14:textId="77777777" w:rsidR="00DD726A" w:rsidRPr="00DD726A" w:rsidRDefault="00DD726A" w:rsidP="00DD726A">
            <w:pPr>
              <w:rPr>
                <w:color w:val="FFFFFF" w:themeColor="background1"/>
              </w:rPr>
            </w:pPr>
            <w:r w:rsidRPr="00DD726A">
              <w:rPr>
                <w:color w:val="FFFFFF" w:themeColor="background1"/>
              </w:rPr>
              <w:t>What days of the week will the bot run?</w:t>
            </w:r>
          </w:p>
        </w:tc>
        <w:tc>
          <w:tcPr>
            <w:tcW w:w="5670" w:type="dxa"/>
          </w:tcPr>
          <w:p w14:paraId="1DF58539" w14:textId="77777777" w:rsidR="00DD726A" w:rsidRDefault="008410B7" w:rsidP="00A113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Every </w:t>
            </w:r>
            <w:r w:rsidR="00A113E7">
              <w:t>Monthly</w:t>
            </w:r>
          </w:p>
        </w:tc>
      </w:tr>
      <w:tr w:rsidR="00DD726A" w14:paraId="1E477377" w14:textId="77777777" w:rsidTr="00DD7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</w:tcBorders>
            <w:shd w:val="clear" w:color="auto" w:fill="93ABCB" w:themeFill="accent1"/>
          </w:tcPr>
          <w:p w14:paraId="219BDA35" w14:textId="77777777" w:rsidR="00DD726A" w:rsidRPr="00DD726A" w:rsidRDefault="00DD726A" w:rsidP="00DD726A">
            <w:pPr>
              <w:rPr>
                <w:color w:val="FFFFFF" w:themeColor="background1"/>
              </w:rPr>
            </w:pPr>
            <w:r w:rsidRPr="00DD726A">
              <w:rPr>
                <w:color w:val="FFFFFF" w:themeColor="background1"/>
              </w:rPr>
              <w:t>Are there any days or times when the bot must not run?</w:t>
            </w:r>
          </w:p>
        </w:tc>
        <w:tc>
          <w:tcPr>
            <w:tcW w:w="5670" w:type="dxa"/>
          </w:tcPr>
          <w:p w14:paraId="730EEA82" w14:textId="77777777" w:rsidR="00DD726A" w:rsidRDefault="008410B7" w:rsidP="00DD7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362567FC" w14:textId="77777777" w:rsidR="00DD726A" w:rsidRDefault="00DD726A" w:rsidP="000D4447"/>
    <w:p w14:paraId="5412FA86" w14:textId="77777777" w:rsidR="00E86574" w:rsidRPr="00A32260" w:rsidRDefault="00E86574" w:rsidP="004A0515">
      <w:pPr>
        <w:pStyle w:val="Heading3"/>
        <w:numPr>
          <w:ilvl w:val="2"/>
          <w:numId w:val="8"/>
        </w:numPr>
      </w:pPr>
      <w:bookmarkStart w:id="31" w:name="_Toc86670574"/>
      <w:r>
        <w:rPr>
          <w:rFonts w:hint="eastAsia"/>
          <w:lang w:eastAsia="zh-CN"/>
        </w:rPr>
        <w:t>Busi</w:t>
      </w:r>
      <w:r>
        <w:rPr>
          <w:lang w:eastAsia="zh-CN"/>
        </w:rPr>
        <w:t>ness Interaction</w:t>
      </w:r>
      <w:bookmarkEnd w:id="31"/>
    </w:p>
    <w:p w14:paraId="7721C78F" w14:textId="77777777" w:rsidR="00E86574" w:rsidRDefault="00E86574" w:rsidP="000D4447"/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E86574" w14:paraId="27E25942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65F1B3D4" w14:textId="77777777" w:rsidR="00E86574" w:rsidRPr="00E86574" w:rsidRDefault="00E86574" w:rsidP="00E86574">
            <w:pPr>
              <w:rPr>
                <w:color w:val="FFFFFF" w:themeColor="background1"/>
              </w:rPr>
            </w:pPr>
            <w:r w:rsidRPr="00E86574">
              <w:rPr>
                <w:color w:val="FFFFFF" w:themeColor="background1"/>
              </w:rPr>
              <w:t>What part of the Business play within the end-to-end process?</w:t>
            </w:r>
          </w:p>
        </w:tc>
        <w:tc>
          <w:tcPr>
            <w:tcW w:w="5670" w:type="dxa"/>
          </w:tcPr>
          <w:p w14:paraId="048CC807" w14:textId="538F0095" w:rsidR="00E86574" w:rsidRDefault="00E86574" w:rsidP="00A113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6574" w14:paraId="6D4273C0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318712F7" w14:textId="77777777" w:rsidR="00E86574" w:rsidRPr="00E86574" w:rsidRDefault="00E86574" w:rsidP="00E86574">
            <w:pPr>
              <w:rPr>
                <w:color w:val="FFFFFF" w:themeColor="background1"/>
              </w:rPr>
            </w:pPr>
            <w:r w:rsidRPr="00E86574">
              <w:rPr>
                <w:color w:val="FFFFFF" w:themeColor="background1"/>
              </w:rPr>
              <w:t>Will the Business supply new work to the bot implementation?</w:t>
            </w:r>
          </w:p>
        </w:tc>
        <w:tc>
          <w:tcPr>
            <w:tcW w:w="5670" w:type="dxa"/>
          </w:tcPr>
          <w:p w14:paraId="25EF6D57" w14:textId="77777777" w:rsidR="00E86574" w:rsidRDefault="008410B7" w:rsidP="00E86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E86574" w14:paraId="551A220C" w14:textId="77777777" w:rsidTr="00711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295F8217" w14:textId="77777777" w:rsidR="00E86574" w:rsidRPr="00E86574" w:rsidRDefault="00E86574" w:rsidP="00E86574">
            <w:pPr>
              <w:rPr>
                <w:color w:val="FFFFFF" w:themeColor="background1"/>
              </w:rPr>
            </w:pPr>
            <w:r w:rsidRPr="00E86574">
              <w:rPr>
                <w:color w:val="FFFFFF" w:themeColor="background1"/>
              </w:rPr>
              <w:t>Will the Business resubmit exception cases to the bot?</w:t>
            </w:r>
          </w:p>
        </w:tc>
        <w:tc>
          <w:tcPr>
            <w:tcW w:w="5670" w:type="dxa"/>
          </w:tcPr>
          <w:p w14:paraId="500E7137" w14:textId="77777777" w:rsidR="00E86574" w:rsidRDefault="008410B7" w:rsidP="00E86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669902BE" w14:textId="77777777" w:rsidR="00E86574" w:rsidRDefault="00E86574" w:rsidP="000D4447"/>
    <w:p w14:paraId="170B31CE" w14:textId="77777777" w:rsidR="00283EE7" w:rsidRPr="00283EE7" w:rsidRDefault="00283EE7" w:rsidP="004A0515">
      <w:pPr>
        <w:pStyle w:val="ListParagraph"/>
        <w:numPr>
          <w:ilvl w:val="2"/>
          <w:numId w:val="8"/>
        </w:numPr>
        <w:rPr>
          <w:rFonts w:asciiTheme="majorHAnsi" w:eastAsiaTheme="majorEastAsia" w:hAnsiTheme="majorHAnsi" w:cstheme="majorBidi"/>
          <w:sz w:val="36"/>
          <w:szCs w:val="24"/>
          <w:lang w:eastAsia="zh-CN"/>
        </w:rPr>
      </w:pPr>
      <w:r w:rsidRPr="00283EE7">
        <w:rPr>
          <w:rFonts w:asciiTheme="majorHAnsi" w:eastAsiaTheme="majorEastAsia" w:hAnsiTheme="majorHAnsi" w:cstheme="majorBidi"/>
          <w:sz w:val="36"/>
          <w:szCs w:val="24"/>
          <w:lang w:eastAsia="zh-CN"/>
        </w:rPr>
        <w:t>Process compliance to Global SOP</w:t>
      </w:r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7111EE" w14:paraId="3B8E97E2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23826C34" w14:textId="77777777" w:rsidR="007111EE" w:rsidRPr="007111EE" w:rsidRDefault="007111EE" w:rsidP="007111EE">
            <w:pPr>
              <w:rPr>
                <w:color w:val="FFFFFF" w:themeColor="background1"/>
              </w:rPr>
            </w:pPr>
            <w:r w:rsidRPr="007111EE">
              <w:rPr>
                <w:color w:val="FFFFFF" w:themeColor="background1"/>
              </w:rPr>
              <w:t>Is the proc</w:t>
            </w:r>
            <w:r>
              <w:rPr>
                <w:color w:val="FFFFFF" w:themeColor="background1"/>
              </w:rPr>
              <w:t>ess described in the Global SOP</w:t>
            </w:r>
            <w:r w:rsidRPr="007111EE">
              <w:rPr>
                <w:color w:val="FFFFFF" w:themeColor="background1"/>
              </w:rPr>
              <w:t>?</w:t>
            </w:r>
          </w:p>
        </w:tc>
        <w:tc>
          <w:tcPr>
            <w:tcW w:w="5670" w:type="dxa"/>
          </w:tcPr>
          <w:p w14:paraId="5D7DBB7D" w14:textId="77777777" w:rsidR="007111EE" w:rsidRDefault="00295212" w:rsidP="007111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7111EE" w14:paraId="3821E5FA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68657B09" w14:textId="77777777" w:rsidR="007111EE" w:rsidRPr="007111EE" w:rsidRDefault="007111EE" w:rsidP="007111EE">
            <w:pPr>
              <w:rPr>
                <w:color w:val="FFFFFF" w:themeColor="background1"/>
              </w:rPr>
            </w:pPr>
            <w:r w:rsidRPr="007111EE">
              <w:rPr>
                <w:color w:val="FFFFFF" w:themeColor="background1"/>
              </w:rPr>
              <w:t>Is the "as is" candidate process in line with the Global SOP?</w:t>
            </w:r>
          </w:p>
        </w:tc>
        <w:tc>
          <w:tcPr>
            <w:tcW w:w="5670" w:type="dxa"/>
          </w:tcPr>
          <w:p w14:paraId="182E027B" w14:textId="77777777" w:rsidR="007111EE" w:rsidRDefault="00295212" w:rsidP="007111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7111EE" w14:paraId="74AE9AF6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078071A1" w14:textId="77777777" w:rsidR="007111EE" w:rsidRPr="007111EE" w:rsidRDefault="007111EE" w:rsidP="007111EE">
            <w:pPr>
              <w:rPr>
                <w:color w:val="FFFFFF" w:themeColor="background1"/>
              </w:rPr>
            </w:pPr>
            <w:r w:rsidRPr="007111EE">
              <w:rPr>
                <w:color w:val="FFFFFF" w:themeColor="background1"/>
              </w:rPr>
              <w:t>Is the Global Process Owner informed?</w:t>
            </w:r>
          </w:p>
        </w:tc>
        <w:tc>
          <w:tcPr>
            <w:tcW w:w="5670" w:type="dxa"/>
          </w:tcPr>
          <w:p w14:paraId="6593DDBD" w14:textId="77777777" w:rsidR="007111EE" w:rsidRDefault="00295212" w:rsidP="007111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97BC082" w14:textId="77777777" w:rsidR="0038383E" w:rsidRDefault="0038383E">
      <w:pPr>
        <w:spacing w:after="160" w:line="259" w:lineRule="auto"/>
        <w:jc w:val="left"/>
        <w:rPr>
          <w:rFonts w:asciiTheme="majorHAnsi" w:eastAsiaTheme="majorEastAsia" w:hAnsiTheme="majorHAnsi" w:cstheme="majorBidi"/>
          <w:sz w:val="50"/>
          <w:szCs w:val="26"/>
        </w:rPr>
      </w:pPr>
      <w:r>
        <w:br w:type="page"/>
      </w:r>
    </w:p>
    <w:p w14:paraId="4B951FDB" w14:textId="77777777" w:rsidR="00893828" w:rsidRDefault="00A703F4" w:rsidP="004A0515">
      <w:pPr>
        <w:pStyle w:val="Heading2"/>
        <w:numPr>
          <w:ilvl w:val="1"/>
          <w:numId w:val="8"/>
        </w:numPr>
      </w:pPr>
      <w:bookmarkStart w:id="32" w:name="_Toc86670575"/>
      <w:r>
        <w:lastRenderedPageBreak/>
        <w:t>Execution</w:t>
      </w:r>
      <w:bookmarkEnd w:id="32"/>
    </w:p>
    <w:p w14:paraId="32F3EC3A" w14:textId="77777777" w:rsidR="001305C1" w:rsidRPr="00A32260" w:rsidRDefault="001305C1" w:rsidP="004A0515">
      <w:pPr>
        <w:pStyle w:val="Heading3"/>
        <w:numPr>
          <w:ilvl w:val="2"/>
          <w:numId w:val="8"/>
        </w:numPr>
      </w:pPr>
      <w:bookmarkStart w:id="33" w:name="_Toc86670576"/>
      <w:r>
        <w:t>Restrictions</w:t>
      </w:r>
      <w:bookmarkEnd w:id="33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1305C1" w14:paraId="4D9D7DB6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52BA347A" w14:textId="77777777" w:rsidR="001305C1" w:rsidRPr="001305C1" w:rsidRDefault="001305C1" w:rsidP="001305C1">
            <w:pPr>
              <w:jc w:val="left"/>
              <w:rPr>
                <w:color w:val="FFFFFF" w:themeColor="background1"/>
              </w:rPr>
            </w:pPr>
            <w:r w:rsidRPr="001305C1">
              <w:rPr>
                <w:color w:val="FFFFFF" w:themeColor="background1"/>
              </w:rPr>
              <w:t>Are there any business thresholds that must be adhered to?</w:t>
            </w:r>
          </w:p>
        </w:tc>
        <w:tc>
          <w:tcPr>
            <w:tcW w:w="5670" w:type="dxa"/>
          </w:tcPr>
          <w:p w14:paraId="4C7C0A21" w14:textId="77777777" w:rsidR="001305C1" w:rsidRPr="00445B18" w:rsidRDefault="008410B7" w:rsidP="00130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No</w:t>
            </w:r>
          </w:p>
        </w:tc>
      </w:tr>
      <w:tr w:rsidR="001305C1" w14:paraId="08FC6BBB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2DEC9446" w14:textId="77777777" w:rsidR="001305C1" w:rsidRPr="001305C1" w:rsidRDefault="001305C1" w:rsidP="001305C1">
            <w:pPr>
              <w:jc w:val="left"/>
              <w:rPr>
                <w:color w:val="FFFFFF" w:themeColor="background1"/>
              </w:rPr>
            </w:pPr>
            <w:r w:rsidRPr="001305C1">
              <w:rPr>
                <w:color w:val="FFFFFF" w:themeColor="background1"/>
              </w:rPr>
              <w:t>What are they?</w:t>
            </w:r>
          </w:p>
        </w:tc>
        <w:tc>
          <w:tcPr>
            <w:tcW w:w="5670" w:type="dxa"/>
          </w:tcPr>
          <w:p w14:paraId="6800FD25" w14:textId="77777777" w:rsidR="001305C1" w:rsidRPr="00445B18" w:rsidRDefault="008410B7" w:rsidP="00130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N/A</w:t>
            </w:r>
          </w:p>
        </w:tc>
      </w:tr>
      <w:tr w:rsidR="001305C1" w14:paraId="15C222B2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56BD9F01" w14:textId="77777777" w:rsidR="001305C1" w:rsidRPr="001305C1" w:rsidRDefault="001305C1" w:rsidP="001305C1">
            <w:pPr>
              <w:jc w:val="left"/>
              <w:rPr>
                <w:color w:val="FFFFFF" w:themeColor="background1"/>
              </w:rPr>
            </w:pPr>
            <w:r w:rsidRPr="001305C1">
              <w:rPr>
                <w:color w:val="FFFFFF" w:themeColor="background1"/>
              </w:rPr>
              <w:t>Are there any time windows or periods when any of the systems/applications are unavailable?</w:t>
            </w:r>
          </w:p>
        </w:tc>
        <w:tc>
          <w:tcPr>
            <w:tcW w:w="5670" w:type="dxa"/>
          </w:tcPr>
          <w:p w14:paraId="4389BA70" w14:textId="77777777" w:rsidR="001305C1" w:rsidRPr="00445B18" w:rsidRDefault="008410B7" w:rsidP="005F3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 xml:space="preserve">No, unless </w:t>
            </w:r>
            <w:r w:rsidR="005F3969" w:rsidRPr="00445B18">
              <w:rPr>
                <w:highlight w:val="yellow"/>
              </w:rPr>
              <w:t>external systems crash down</w:t>
            </w:r>
          </w:p>
        </w:tc>
      </w:tr>
      <w:tr w:rsidR="001305C1" w14:paraId="0A5429FB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53B9CF7E" w14:textId="77777777" w:rsidR="001305C1" w:rsidRPr="001305C1" w:rsidRDefault="001305C1" w:rsidP="001305C1">
            <w:pPr>
              <w:jc w:val="left"/>
              <w:rPr>
                <w:color w:val="FFFFFF" w:themeColor="background1"/>
              </w:rPr>
            </w:pPr>
            <w:r w:rsidRPr="00445B18">
              <w:rPr>
                <w:color w:val="FFFFFF" w:themeColor="background1"/>
                <w:sz w:val="24"/>
                <w:szCs w:val="24"/>
              </w:rPr>
              <w:t>List the systems/applications and where they are unavailable.</w:t>
            </w:r>
          </w:p>
        </w:tc>
        <w:tc>
          <w:tcPr>
            <w:tcW w:w="5670" w:type="dxa"/>
          </w:tcPr>
          <w:p w14:paraId="1A5A03E5" w14:textId="77777777" w:rsidR="001305C1" w:rsidRPr="00445B18" w:rsidRDefault="005F3969" w:rsidP="00130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N/A</w:t>
            </w:r>
          </w:p>
        </w:tc>
      </w:tr>
    </w:tbl>
    <w:p w14:paraId="59DB4817" w14:textId="77777777" w:rsidR="00893828" w:rsidRDefault="00893828" w:rsidP="000D4447"/>
    <w:p w14:paraId="4C698640" w14:textId="77777777" w:rsidR="00044194" w:rsidRPr="00A32260" w:rsidRDefault="00044194" w:rsidP="004A0515">
      <w:pPr>
        <w:pStyle w:val="Heading3"/>
        <w:numPr>
          <w:ilvl w:val="2"/>
          <w:numId w:val="8"/>
        </w:numPr>
      </w:pPr>
      <w:bookmarkStart w:id="34" w:name="_Toc86670577"/>
      <w:r>
        <w:t>Alerts</w:t>
      </w:r>
      <w:bookmarkEnd w:id="34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044194" w14:paraId="6F111171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075034AC" w14:textId="77777777" w:rsidR="00044194" w:rsidRPr="00044194" w:rsidRDefault="00044194" w:rsidP="00044194">
            <w:pPr>
              <w:jc w:val="left"/>
              <w:rPr>
                <w:color w:val="FFFFFF" w:themeColor="background1"/>
              </w:rPr>
            </w:pPr>
            <w:r w:rsidRPr="00044194">
              <w:rPr>
                <w:color w:val="FFFFFF" w:themeColor="background1"/>
              </w:rPr>
              <w:t>Will the bot need to send out any alerts?</w:t>
            </w:r>
          </w:p>
        </w:tc>
        <w:tc>
          <w:tcPr>
            <w:tcW w:w="5670" w:type="dxa"/>
          </w:tcPr>
          <w:p w14:paraId="2B0161C8" w14:textId="77777777" w:rsidR="00044194" w:rsidRPr="00445B18" w:rsidRDefault="005F3969" w:rsidP="00044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Yes</w:t>
            </w:r>
          </w:p>
        </w:tc>
      </w:tr>
      <w:tr w:rsidR="00044194" w14:paraId="650AE66D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7CD70971" w14:textId="77777777" w:rsidR="00044194" w:rsidRPr="00044194" w:rsidRDefault="00044194" w:rsidP="00044194">
            <w:pPr>
              <w:jc w:val="left"/>
              <w:rPr>
                <w:color w:val="FFFFFF" w:themeColor="background1"/>
              </w:rPr>
            </w:pPr>
            <w:r w:rsidRPr="00044194">
              <w:rPr>
                <w:color w:val="FFFFFF" w:themeColor="background1"/>
              </w:rPr>
              <w:t>What events should trigger an alert?</w:t>
            </w:r>
          </w:p>
        </w:tc>
        <w:tc>
          <w:tcPr>
            <w:tcW w:w="5670" w:type="dxa"/>
          </w:tcPr>
          <w:p w14:paraId="60923BBF" w14:textId="77777777" w:rsidR="00044194" w:rsidRPr="00445B18" w:rsidRDefault="005F3969" w:rsidP="00044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Exceptions and/ or errors</w:t>
            </w:r>
          </w:p>
        </w:tc>
      </w:tr>
      <w:tr w:rsidR="00044194" w14:paraId="25778FF2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6E36CDD8" w14:textId="77777777" w:rsidR="00044194" w:rsidRPr="00044194" w:rsidRDefault="00044194" w:rsidP="00044194">
            <w:pPr>
              <w:jc w:val="left"/>
              <w:rPr>
                <w:color w:val="FFFFFF" w:themeColor="background1"/>
              </w:rPr>
            </w:pPr>
            <w:r w:rsidRPr="00044194">
              <w:rPr>
                <w:color w:val="FFFFFF" w:themeColor="background1"/>
              </w:rPr>
              <w:t>How will alerts be sent?</w:t>
            </w:r>
          </w:p>
        </w:tc>
        <w:tc>
          <w:tcPr>
            <w:tcW w:w="5670" w:type="dxa"/>
          </w:tcPr>
          <w:p w14:paraId="4783C709" w14:textId="77777777" w:rsidR="00044194" w:rsidRPr="00445B18" w:rsidRDefault="005F3969" w:rsidP="00044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Email notification</w:t>
            </w:r>
          </w:p>
        </w:tc>
      </w:tr>
      <w:tr w:rsidR="00044194" w14:paraId="3E0F227B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76D9EB10" w14:textId="77777777" w:rsidR="00044194" w:rsidRPr="00044194" w:rsidRDefault="00044194" w:rsidP="00044194">
            <w:pPr>
              <w:jc w:val="left"/>
              <w:rPr>
                <w:color w:val="FFFFFF" w:themeColor="background1"/>
              </w:rPr>
            </w:pPr>
            <w:r w:rsidRPr="00044194">
              <w:rPr>
                <w:color w:val="FFFFFF" w:themeColor="background1"/>
              </w:rPr>
              <w:t>Who will receive alerts?</w:t>
            </w:r>
          </w:p>
        </w:tc>
        <w:tc>
          <w:tcPr>
            <w:tcW w:w="5670" w:type="dxa"/>
          </w:tcPr>
          <w:p w14:paraId="211BAED7" w14:textId="77777777" w:rsidR="00044194" w:rsidRPr="00445B18" w:rsidRDefault="000A6CB9" w:rsidP="00044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Key contact(s)</w:t>
            </w:r>
            <w:r w:rsidR="005F3969" w:rsidRPr="00445B18">
              <w:rPr>
                <w:highlight w:val="yellow"/>
              </w:rPr>
              <w:t xml:space="preserve"> registered in the configuration file</w:t>
            </w:r>
          </w:p>
        </w:tc>
      </w:tr>
    </w:tbl>
    <w:p w14:paraId="65AAA13F" w14:textId="77777777" w:rsidR="00044194" w:rsidRDefault="00044194" w:rsidP="000D4447"/>
    <w:p w14:paraId="5DF8E28C" w14:textId="77777777" w:rsidR="00600904" w:rsidRPr="00A32260" w:rsidRDefault="009728E5" w:rsidP="004A0515">
      <w:pPr>
        <w:pStyle w:val="Heading3"/>
        <w:numPr>
          <w:ilvl w:val="2"/>
          <w:numId w:val="8"/>
        </w:numPr>
      </w:pPr>
      <w:bookmarkStart w:id="35" w:name="_Toc86670578"/>
      <w:r>
        <w:t>Exceptions</w:t>
      </w:r>
      <w:bookmarkEnd w:id="35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600904" w14:paraId="7B189AD2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30180DF2" w14:textId="77777777" w:rsidR="00600904" w:rsidRPr="00600904" w:rsidRDefault="00600904" w:rsidP="00600904">
            <w:pPr>
              <w:jc w:val="left"/>
              <w:rPr>
                <w:color w:val="FFFFFF" w:themeColor="background1"/>
              </w:rPr>
            </w:pPr>
            <w:r w:rsidRPr="00600904">
              <w:rPr>
                <w:color w:val="FFFFFF" w:themeColor="background1"/>
              </w:rPr>
              <w:t>How will exceptions be sent back to the Business?</w:t>
            </w:r>
          </w:p>
        </w:tc>
        <w:tc>
          <w:tcPr>
            <w:tcW w:w="5670" w:type="dxa"/>
          </w:tcPr>
          <w:p w14:paraId="25DBC4C6" w14:textId="77777777" w:rsidR="00600904" w:rsidRPr="00445B18" w:rsidRDefault="005F3969" w:rsidP="006009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Email notification</w:t>
            </w:r>
          </w:p>
        </w:tc>
      </w:tr>
      <w:tr w:rsidR="00600904" w14:paraId="160F40A7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79F861A6" w14:textId="77777777" w:rsidR="00600904" w:rsidRPr="00600904" w:rsidRDefault="00600904" w:rsidP="00600904">
            <w:pPr>
              <w:jc w:val="left"/>
              <w:rPr>
                <w:color w:val="FFFFFF" w:themeColor="background1"/>
              </w:rPr>
            </w:pPr>
            <w:r w:rsidRPr="00600904">
              <w:rPr>
                <w:color w:val="FFFFFF" w:themeColor="background1"/>
              </w:rPr>
              <w:t>What will be the file structure or message format used for exceptions? Where relevant, provide an example of the required output.</w:t>
            </w:r>
          </w:p>
        </w:tc>
        <w:tc>
          <w:tcPr>
            <w:tcW w:w="5670" w:type="dxa"/>
          </w:tcPr>
          <w:p w14:paraId="48C704C8" w14:textId="77777777" w:rsidR="00600904" w:rsidRPr="00445B18" w:rsidRDefault="000A6CB9" w:rsidP="006009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An email template defined by business will be used by the bot</w:t>
            </w:r>
          </w:p>
        </w:tc>
      </w:tr>
      <w:tr w:rsidR="00600904" w14:paraId="40F96444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623011E5" w14:textId="77777777" w:rsidR="00600904" w:rsidRPr="00600904" w:rsidRDefault="00600904" w:rsidP="00600904">
            <w:pPr>
              <w:jc w:val="left"/>
              <w:rPr>
                <w:color w:val="FFFFFF" w:themeColor="background1"/>
              </w:rPr>
            </w:pPr>
            <w:r w:rsidRPr="00600904">
              <w:rPr>
                <w:color w:val="FFFFFF" w:themeColor="background1"/>
              </w:rPr>
              <w:t>When will they be sent?</w:t>
            </w:r>
          </w:p>
        </w:tc>
        <w:tc>
          <w:tcPr>
            <w:tcW w:w="5670" w:type="dxa"/>
          </w:tcPr>
          <w:p w14:paraId="692B661D" w14:textId="77777777" w:rsidR="00600904" w:rsidRPr="00445B18" w:rsidRDefault="000A6CB9" w:rsidP="006009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In case of other error cases</w:t>
            </w:r>
          </w:p>
        </w:tc>
      </w:tr>
      <w:tr w:rsidR="00600904" w14:paraId="10408E9A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3A88569A" w14:textId="77777777" w:rsidR="00600904" w:rsidRPr="00600904" w:rsidRDefault="00600904" w:rsidP="00600904">
            <w:pPr>
              <w:jc w:val="left"/>
              <w:rPr>
                <w:color w:val="FFFFFF" w:themeColor="background1"/>
              </w:rPr>
            </w:pPr>
            <w:r w:rsidRPr="00600904">
              <w:rPr>
                <w:color w:val="FFFFFF" w:themeColor="background1"/>
              </w:rPr>
              <w:t>Where will they be sent?</w:t>
            </w:r>
          </w:p>
        </w:tc>
        <w:tc>
          <w:tcPr>
            <w:tcW w:w="5670" w:type="dxa"/>
          </w:tcPr>
          <w:p w14:paraId="1B6F19E1" w14:textId="77777777" w:rsidR="00600904" w:rsidRPr="00445B18" w:rsidRDefault="000A6CB9" w:rsidP="006009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445B18">
              <w:rPr>
                <w:highlight w:val="yellow"/>
              </w:rPr>
              <w:t>Key contact(s) registered in the configuration file</w:t>
            </w:r>
          </w:p>
        </w:tc>
      </w:tr>
    </w:tbl>
    <w:p w14:paraId="17AB76D3" w14:textId="77777777" w:rsidR="00600904" w:rsidRDefault="00600904" w:rsidP="000D4447"/>
    <w:p w14:paraId="27FA3E11" w14:textId="77777777" w:rsidR="0038383E" w:rsidRDefault="0038383E">
      <w:pPr>
        <w:spacing w:after="160" w:line="259" w:lineRule="auto"/>
        <w:jc w:val="left"/>
        <w:rPr>
          <w:rFonts w:asciiTheme="majorHAnsi" w:eastAsiaTheme="majorEastAsia" w:hAnsiTheme="majorHAnsi" w:cstheme="majorBidi"/>
          <w:sz w:val="50"/>
          <w:szCs w:val="26"/>
        </w:rPr>
      </w:pPr>
      <w:r>
        <w:br w:type="page"/>
      </w:r>
    </w:p>
    <w:p w14:paraId="462BDB9B" w14:textId="77777777" w:rsidR="00806016" w:rsidRDefault="00806016" w:rsidP="004A0515">
      <w:pPr>
        <w:pStyle w:val="Heading2"/>
        <w:numPr>
          <w:ilvl w:val="1"/>
          <w:numId w:val="8"/>
        </w:numPr>
      </w:pPr>
      <w:bookmarkStart w:id="36" w:name="_Toc86670579"/>
      <w:r>
        <w:lastRenderedPageBreak/>
        <w:t>Data management</w:t>
      </w:r>
      <w:bookmarkEnd w:id="36"/>
    </w:p>
    <w:p w14:paraId="1B94A373" w14:textId="77777777" w:rsidR="00806016" w:rsidRPr="00A32260" w:rsidRDefault="00806016" w:rsidP="004A0515">
      <w:pPr>
        <w:pStyle w:val="Heading3"/>
        <w:numPr>
          <w:ilvl w:val="2"/>
          <w:numId w:val="8"/>
        </w:numPr>
      </w:pPr>
      <w:bookmarkStart w:id="37" w:name="_Toc86670580"/>
      <w:r>
        <w:t>Input</w:t>
      </w:r>
      <w:bookmarkEnd w:id="37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806016" w14:paraId="14952833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304F39F6" w14:textId="77777777" w:rsidR="00806016" w:rsidRPr="001305C1" w:rsidRDefault="00806016" w:rsidP="00806016">
            <w:pPr>
              <w:jc w:val="left"/>
              <w:rPr>
                <w:color w:val="FFFFFF" w:themeColor="background1"/>
              </w:rPr>
            </w:pPr>
            <w:r w:rsidRPr="00806016">
              <w:rPr>
                <w:color w:val="FFFFFF" w:themeColor="background1"/>
              </w:rPr>
              <w:t>What input will feed work into the solution?</w:t>
            </w:r>
          </w:p>
        </w:tc>
        <w:tc>
          <w:tcPr>
            <w:tcW w:w="5670" w:type="dxa"/>
          </w:tcPr>
          <w:p w14:paraId="6A6F5B45" w14:textId="77777777" w:rsidR="00806016" w:rsidRDefault="00295212" w:rsidP="0034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Mapping table (</w:t>
            </w:r>
            <w:proofErr w:type="gramStart"/>
            <w:r>
              <w:t>e.g.</w:t>
            </w:r>
            <w:proofErr w:type="gramEnd"/>
            <w:r>
              <w:t xml:space="preserve"> business rules, mapping rules)</w:t>
            </w:r>
          </w:p>
          <w:p w14:paraId="4D0D5C27" w14:textId="77777777" w:rsidR="00295212" w:rsidRDefault="00295212" w:rsidP="0034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Configuration file (</w:t>
            </w:r>
            <w:proofErr w:type="gramStart"/>
            <w:r>
              <w:t>e.g.</w:t>
            </w:r>
            <w:proofErr w:type="gramEnd"/>
            <w:r>
              <w:t xml:space="preserve"> execution flag, store accounts data, running hour)</w:t>
            </w:r>
          </w:p>
        </w:tc>
      </w:tr>
    </w:tbl>
    <w:p w14:paraId="3933F2D0" w14:textId="77777777" w:rsidR="00806016" w:rsidRDefault="00806016" w:rsidP="000D4447"/>
    <w:p w14:paraId="18F6D794" w14:textId="77777777" w:rsidR="001D363E" w:rsidRPr="00A32260" w:rsidRDefault="001D363E" w:rsidP="004A0515">
      <w:pPr>
        <w:pStyle w:val="Heading3"/>
        <w:numPr>
          <w:ilvl w:val="2"/>
          <w:numId w:val="8"/>
        </w:numPr>
      </w:pPr>
      <w:bookmarkStart w:id="38" w:name="_Toc86670581"/>
      <w:r>
        <w:t>Error Identification</w:t>
      </w:r>
      <w:bookmarkEnd w:id="38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1D363E" w14:paraId="4B21C022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50B8FD37" w14:textId="77777777" w:rsidR="001D363E" w:rsidRPr="001D363E" w:rsidRDefault="001D363E" w:rsidP="001D363E">
            <w:pPr>
              <w:jc w:val="left"/>
              <w:rPr>
                <w:color w:val="FFFFFF" w:themeColor="background1"/>
              </w:rPr>
            </w:pPr>
            <w:r w:rsidRPr="001D363E">
              <w:rPr>
                <w:color w:val="FFFFFF" w:themeColor="background1"/>
              </w:rPr>
              <w:t>Can error be uniquely identified?</w:t>
            </w:r>
          </w:p>
        </w:tc>
        <w:tc>
          <w:tcPr>
            <w:tcW w:w="5670" w:type="dxa"/>
          </w:tcPr>
          <w:p w14:paraId="63D70683" w14:textId="77777777" w:rsidR="001D363E" w:rsidRDefault="006D453D" w:rsidP="001D3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1D363E" w14:paraId="4F306830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68D4AB72" w14:textId="77777777" w:rsidR="001D363E" w:rsidRPr="001D363E" w:rsidRDefault="001D363E" w:rsidP="001D363E">
            <w:pPr>
              <w:jc w:val="left"/>
              <w:rPr>
                <w:color w:val="FFFFFF" w:themeColor="background1"/>
              </w:rPr>
            </w:pPr>
            <w:r w:rsidRPr="001D363E">
              <w:rPr>
                <w:color w:val="FFFFFF" w:themeColor="background1"/>
              </w:rPr>
              <w:t>What field or combination of fields will be used as the identifier? Only non-sensitive data should be used as an identifier.</w:t>
            </w:r>
          </w:p>
        </w:tc>
        <w:tc>
          <w:tcPr>
            <w:tcW w:w="5670" w:type="dxa"/>
          </w:tcPr>
          <w:p w14:paraId="41C21F1D" w14:textId="77777777" w:rsidR="0087558F" w:rsidRDefault="00A113E7" w:rsidP="004700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1D363E" w14:paraId="377B62CA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0F19CC50" w14:textId="77777777" w:rsidR="001D363E" w:rsidRPr="001D363E" w:rsidRDefault="001D363E" w:rsidP="001D363E">
            <w:pPr>
              <w:jc w:val="left"/>
              <w:rPr>
                <w:color w:val="FFFFFF" w:themeColor="background1"/>
              </w:rPr>
            </w:pPr>
            <w:r w:rsidRPr="001D363E">
              <w:rPr>
                <w:color w:val="FFFFFF" w:themeColor="background1"/>
              </w:rPr>
              <w:t>It is possible that the solution could be supplied duplicate cases?</w:t>
            </w:r>
          </w:p>
        </w:tc>
        <w:tc>
          <w:tcPr>
            <w:tcW w:w="5670" w:type="dxa"/>
          </w:tcPr>
          <w:p w14:paraId="6BBFC87D" w14:textId="77777777" w:rsidR="001D363E" w:rsidRDefault="0087558F" w:rsidP="001D3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lang w:eastAsia="zh-CN"/>
              </w:rPr>
              <w:t>No</w:t>
            </w:r>
          </w:p>
        </w:tc>
      </w:tr>
      <w:tr w:rsidR="001D363E" w14:paraId="23886370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1389B122" w14:textId="77777777" w:rsidR="001D363E" w:rsidRPr="001D363E" w:rsidRDefault="001D363E" w:rsidP="001D363E">
            <w:pPr>
              <w:jc w:val="left"/>
              <w:rPr>
                <w:color w:val="FFFFFF" w:themeColor="background1"/>
              </w:rPr>
            </w:pPr>
            <w:r w:rsidRPr="001D363E">
              <w:rPr>
                <w:color w:val="FFFFFF" w:themeColor="background1"/>
              </w:rPr>
              <w:t>What would be the consequence of working a case more than once?</w:t>
            </w:r>
          </w:p>
        </w:tc>
        <w:tc>
          <w:tcPr>
            <w:tcW w:w="5670" w:type="dxa"/>
          </w:tcPr>
          <w:p w14:paraId="245D1F59" w14:textId="77777777" w:rsidR="001D363E" w:rsidRDefault="0087558F" w:rsidP="001D3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</w:t>
            </w:r>
            <w:r>
              <w:rPr>
                <w:rFonts w:hint="eastAsia"/>
                <w:lang w:eastAsia="zh-CN"/>
              </w:rPr>
              <w:t>A</w:t>
            </w:r>
          </w:p>
        </w:tc>
      </w:tr>
      <w:tr w:rsidR="001D363E" w14:paraId="6A7C10E0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425B8BD1" w14:textId="77777777" w:rsidR="001D363E" w:rsidRPr="001D363E" w:rsidRDefault="001D363E" w:rsidP="001D363E">
            <w:pPr>
              <w:jc w:val="left"/>
              <w:rPr>
                <w:color w:val="FFFFFF" w:themeColor="background1"/>
              </w:rPr>
            </w:pPr>
            <w:r w:rsidRPr="001D363E">
              <w:rPr>
                <w:color w:val="FFFFFF" w:themeColor="background1"/>
              </w:rPr>
              <w:t>Once detected, how should duplicate be dealt with?</w:t>
            </w:r>
          </w:p>
        </w:tc>
        <w:tc>
          <w:tcPr>
            <w:tcW w:w="5670" w:type="dxa"/>
          </w:tcPr>
          <w:p w14:paraId="4D0F9962" w14:textId="77777777" w:rsidR="001D363E" w:rsidRDefault="0087558F" w:rsidP="001D3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1D363E" w14:paraId="7090671B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34A05E22" w14:textId="77777777" w:rsidR="001D363E" w:rsidRPr="001D363E" w:rsidRDefault="001D363E" w:rsidP="001D363E">
            <w:pPr>
              <w:jc w:val="left"/>
              <w:rPr>
                <w:color w:val="FFFFFF" w:themeColor="background1"/>
              </w:rPr>
            </w:pPr>
            <w:r w:rsidRPr="001D363E">
              <w:rPr>
                <w:color w:val="FFFFFF" w:themeColor="background1"/>
              </w:rPr>
              <w:t xml:space="preserve">It is possible that a case can legitimately reappear </w:t>
            </w:r>
            <w:proofErr w:type="gramStart"/>
            <w:r w:rsidRPr="001D363E">
              <w:rPr>
                <w:color w:val="FFFFFF" w:themeColor="background1"/>
              </w:rPr>
              <w:t>at a later date</w:t>
            </w:r>
            <w:proofErr w:type="gramEnd"/>
            <w:r w:rsidRPr="001D363E">
              <w:rPr>
                <w:color w:val="FFFFFF" w:themeColor="background1"/>
              </w:rPr>
              <w:t>?</w:t>
            </w:r>
          </w:p>
        </w:tc>
        <w:tc>
          <w:tcPr>
            <w:tcW w:w="5670" w:type="dxa"/>
          </w:tcPr>
          <w:p w14:paraId="07480264" w14:textId="77777777" w:rsidR="001D363E" w:rsidRDefault="0087558F" w:rsidP="001D3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ED05A29" w14:textId="77777777" w:rsidR="001D363E" w:rsidRPr="000D4447" w:rsidRDefault="001D363E" w:rsidP="000D4447"/>
    <w:p w14:paraId="4A1FD1B4" w14:textId="77777777" w:rsidR="0038383E" w:rsidRDefault="0038383E">
      <w:pPr>
        <w:spacing w:after="160" w:line="259" w:lineRule="auto"/>
        <w:jc w:val="left"/>
        <w:rPr>
          <w:rFonts w:asciiTheme="majorHAnsi" w:eastAsiaTheme="majorEastAsia" w:hAnsiTheme="majorHAnsi" w:cstheme="majorBidi"/>
          <w:sz w:val="50"/>
          <w:szCs w:val="26"/>
        </w:rPr>
      </w:pPr>
      <w:r>
        <w:br w:type="page"/>
      </w:r>
    </w:p>
    <w:p w14:paraId="41BCB524" w14:textId="77777777" w:rsidR="0038383E" w:rsidRDefault="008F6798" w:rsidP="004A0515">
      <w:pPr>
        <w:pStyle w:val="Heading2"/>
        <w:numPr>
          <w:ilvl w:val="1"/>
          <w:numId w:val="8"/>
        </w:numPr>
      </w:pPr>
      <w:bookmarkStart w:id="39" w:name="_Toc86670582"/>
      <w:r>
        <w:lastRenderedPageBreak/>
        <w:t>Preservation</w:t>
      </w:r>
      <w:bookmarkEnd w:id="39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8F6798" w14:paraId="618DB6D1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7F7DFC3E" w14:textId="77777777" w:rsidR="008F6798" w:rsidRPr="008F6798" w:rsidRDefault="008F6798" w:rsidP="008F6798">
            <w:pPr>
              <w:rPr>
                <w:color w:val="FFFFFF" w:themeColor="background1"/>
              </w:rPr>
            </w:pPr>
            <w:r w:rsidRPr="008F6798">
              <w:rPr>
                <w:color w:val="FFFFFF" w:themeColor="background1"/>
              </w:rPr>
              <w:t>How long should input date be kept for?</w:t>
            </w:r>
          </w:p>
        </w:tc>
        <w:tc>
          <w:tcPr>
            <w:tcW w:w="5670" w:type="dxa"/>
          </w:tcPr>
          <w:p w14:paraId="1F42D262" w14:textId="77777777" w:rsidR="008F6798" w:rsidRDefault="0087558F" w:rsidP="00F87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F87400">
              <w:t>month</w:t>
            </w:r>
          </w:p>
        </w:tc>
      </w:tr>
      <w:tr w:rsidR="008F6798" w14:paraId="3165F75A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14AB5921" w14:textId="77777777" w:rsidR="008F6798" w:rsidRPr="008F6798" w:rsidRDefault="008F6798" w:rsidP="008F6798">
            <w:pPr>
              <w:rPr>
                <w:color w:val="FFFFFF" w:themeColor="background1"/>
              </w:rPr>
            </w:pPr>
            <w:r w:rsidRPr="008F6798">
              <w:rPr>
                <w:color w:val="FFFFFF" w:themeColor="background1"/>
              </w:rPr>
              <w:t>How long should work queue be kept for?</w:t>
            </w:r>
          </w:p>
        </w:tc>
        <w:tc>
          <w:tcPr>
            <w:tcW w:w="5670" w:type="dxa"/>
          </w:tcPr>
          <w:p w14:paraId="0C86FB5E" w14:textId="77777777" w:rsidR="008F6798" w:rsidRDefault="00F87400" w:rsidP="008F6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="0087558F">
              <w:t xml:space="preserve"> Day</w:t>
            </w:r>
          </w:p>
        </w:tc>
      </w:tr>
      <w:tr w:rsidR="008F6798" w14:paraId="2B36C348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2FCF05FF" w14:textId="77777777" w:rsidR="008F6798" w:rsidRPr="008F6798" w:rsidRDefault="008F6798" w:rsidP="008F6798">
            <w:pPr>
              <w:rPr>
                <w:color w:val="FFFFFF" w:themeColor="background1"/>
              </w:rPr>
            </w:pPr>
            <w:r w:rsidRPr="008F6798">
              <w:rPr>
                <w:color w:val="FFFFFF" w:themeColor="background1"/>
              </w:rPr>
              <w:t>How long should output data be kept for?</w:t>
            </w:r>
          </w:p>
        </w:tc>
        <w:tc>
          <w:tcPr>
            <w:tcW w:w="5670" w:type="dxa"/>
          </w:tcPr>
          <w:p w14:paraId="3425DA5C" w14:textId="77777777" w:rsidR="008F6798" w:rsidRDefault="00F87400" w:rsidP="008F6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zh-CN"/>
              </w:rPr>
              <w:t>6 months</w:t>
            </w:r>
          </w:p>
        </w:tc>
      </w:tr>
    </w:tbl>
    <w:p w14:paraId="6EEE5C0C" w14:textId="77777777" w:rsidR="00983C75" w:rsidRDefault="00983C75">
      <w:pPr>
        <w:spacing w:after="160" w:line="259" w:lineRule="auto"/>
        <w:jc w:val="left"/>
      </w:pPr>
    </w:p>
    <w:p w14:paraId="494E2FB8" w14:textId="77777777" w:rsidR="00983C75" w:rsidRDefault="00983C75">
      <w:pPr>
        <w:spacing w:after="160" w:line="259" w:lineRule="auto"/>
        <w:jc w:val="left"/>
        <w:rPr>
          <w:rFonts w:asciiTheme="majorHAnsi" w:eastAsiaTheme="majorEastAsia" w:hAnsiTheme="majorHAnsi" w:cstheme="majorBidi"/>
          <w:sz w:val="50"/>
          <w:szCs w:val="26"/>
        </w:rPr>
      </w:pPr>
      <w:r>
        <w:br w:type="page"/>
      </w:r>
    </w:p>
    <w:p w14:paraId="57898D52" w14:textId="77777777" w:rsidR="00983C75" w:rsidRDefault="00983C75" w:rsidP="004A0515">
      <w:pPr>
        <w:pStyle w:val="Heading2"/>
        <w:numPr>
          <w:ilvl w:val="1"/>
          <w:numId w:val="8"/>
        </w:numPr>
      </w:pPr>
      <w:bookmarkStart w:id="40" w:name="_Toc86670583"/>
      <w:r>
        <w:lastRenderedPageBreak/>
        <w:t>Business Continuity</w:t>
      </w:r>
      <w:bookmarkEnd w:id="40"/>
    </w:p>
    <w:p w14:paraId="52FF56B5" w14:textId="77777777" w:rsidR="00983C75" w:rsidRPr="00A32260" w:rsidRDefault="00F94BA4" w:rsidP="004A0515">
      <w:pPr>
        <w:pStyle w:val="Heading3"/>
        <w:numPr>
          <w:ilvl w:val="2"/>
          <w:numId w:val="8"/>
        </w:numPr>
      </w:pPr>
      <w:bookmarkStart w:id="41" w:name="_Toc86670584"/>
      <w:r>
        <w:t>Technology Unavailability</w:t>
      </w:r>
      <w:bookmarkEnd w:id="41"/>
      <w:r>
        <w:t xml:space="preserve"> </w:t>
      </w:r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F94BA4" w14:paraId="55AE12BA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28AE4861" w14:textId="77777777" w:rsidR="00F94BA4" w:rsidRPr="00F94BA4" w:rsidRDefault="00F94BA4" w:rsidP="00F94BA4">
            <w:pPr>
              <w:jc w:val="left"/>
              <w:rPr>
                <w:color w:val="FFFFFF" w:themeColor="background1"/>
              </w:rPr>
            </w:pPr>
            <w:r w:rsidRPr="00F94BA4">
              <w:rPr>
                <w:color w:val="FFFFFF" w:themeColor="background1"/>
              </w:rPr>
              <w:t>If the bot became inoperable and the current DR strategy was unable to ensure availability how continuity should be achieved?</w:t>
            </w:r>
          </w:p>
        </w:tc>
        <w:tc>
          <w:tcPr>
            <w:tcW w:w="5670" w:type="dxa"/>
          </w:tcPr>
          <w:p w14:paraId="411B76EC" w14:textId="77777777" w:rsidR="00F94BA4" w:rsidRDefault="005F6CC2" w:rsidP="00F9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Business </w:t>
            </w:r>
            <w:proofErr w:type="gramStart"/>
            <w:r>
              <w:t>reconcile</w:t>
            </w:r>
            <w:proofErr w:type="gramEnd"/>
            <w:r>
              <w:t xml:space="preserve"> the transactions of the day manually</w:t>
            </w:r>
          </w:p>
        </w:tc>
      </w:tr>
      <w:tr w:rsidR="00F94BA4" w14:paraId="324397C4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12113EFE" w14:textId="77777777" w:rsidR="00F94BA4" w:rsidRPr="00F94BA4" w:rsidRDefault="00F94BA4" w:rsidP="00F94BA4">
            <w:pPr>
              <w:jc w:val="left"/>
              <w:rPr>
                <w:color w:val="FFFFFF" w:themeColor="background1"/>
              </w:rPr>
            </w:pPr>
            <w:r w:rsidRPr="00F94BA4">
              <w:rPr>
                <w:color w:val="FFFFFF" w:themeColor="background1"/>
              </w:rPr>
              <w:t>How would the Business like to be informed of RPA unavailability?</w:t>
            </w:r>
          </w:p>
        </w:tc>
        <w:tc>
          <w:tcPr>
            <w:tcW w:w="5670" w:type="dxa"/>
          </w:tcPr>
          <w:p w14:paraId="3AAA4C72" w14:textId="77777777" w:rsidR="00F94BA4" w:rsidRDefault="005F6CC2" w:rsidP="00F94B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notification</w:t>
            </w:r>
          </w:p>
        </w:tc>
      </w:tr>
      <w:tr w:rsidR="00F94BA4" w14:paraId="0FA50DBC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662218B0" w14:textId="77777777" w:rsidR="00F94BA4" w:rsidRPr="00F94BA4" w:rsidRDefault="00F94BA4" w:rsidP="00F94BA4">
            <w:pPr>
              <w:jc w:val="left"/>
              <w:rPr>
                <w:color w:val="FFFFFF" w:themeColor="background1"/>
              </w:rPr>
            </w:pPr>
            <w:r w:rsidRPr="00F94BA4">
              <w:rPr>
                <w:color w:val="FFFFFF" w:themeColor="background1"/>
              </w:rPr>
              <w:t>What is the business effect of the process not running for one hour?</w:t>
            </w:r>
          </w:p>
        </w:tc>
        <w:tc>
          <w:tcPr>
            <w:tcW w:w="5670" w:type="dxa"/>
          </w:tcPr>
          <w:p w14:paraId="4519F3A6" w14:textId="77777777" w:rsidR="00F94BA4" w:rsidRDefault="005F6CC2" w:rsidP="00F9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impact in case of one hour delay</w:t>
            </w:r>
          </w:p>
        </w:tc>
      </w:tr>
      <w:tr w:rsidR="00F94BA4" w14:paraId="64DECB63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4A0CA463" w14:textId="77777777" w:rsidR="00F94BA4" w:rsidRPr="00F94BA4" w:rsidRDefault="00F94BA4" w:rsidP="00F94BA4">
            <w:pPr>
              <w:jc w:val="left"/>
              <w:rPr>
                <w:color w:val="FFFFFF" w:themeColor="background1"/>
              </w:rPr>
            </w:pPr>
            <w:r w:rsidRPr="00F94BA4">
              <w:rPr>
                <w:color w:val="FFFFFF" w:themeColor="background1"/>
              </w:rPr>
              <w:t>What is the business effect of the process not running for four hours?</w:t>
            </w:r>
          </w:p>
        </w:tc>
        <w:tc>
          <w:tcPr>
            <w:tcW w:w="5670" w:type="dxa"/>
          </w:tcPr>
          <w:p w14:paraId="620B418E" w14:textId="77777777" w:rsidR="00F94BA4" w:rsidRDefault="005F6CC2" w:rsidP="00F94B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effect in case of four hours delay</w:t>
            </w:r>
          </w:p>
        </w:tc>
      </w:tr>
    </w:tbl>
    <w:p w14:paraId="522D76E5" w14:textId="77777777" w:rsidR="00983C75" w:rsidRDefault="00983C75" w:rsidP="00983C75"/>
    <w:p w14:paraId="3537188B" w14:textId="77777777" w:rsidR="00384C17" w:rsidRPr="00A32260" w:rsidRDefault="00384C17" w:rsidP="004A0515">
      <w:pPr>
        <w:pStyle w:val="Heading3"/>
        <w:numPr>
          <w:ilvl w:val="2"/>
          <w:numId w:val="8"/>
        </w:numPr>
      </w:pPr>
      <w:bookmarkStart w:id="42" w:name="_Toc86670585"/>
      <w:r>
        <w:t>Excessive Workload</w:t>
      </w:r>
      <w:bookmarkEnd w:id="42"/>
    </w:p>
    <w:p w14:paraId="1DB54ECF" w14:textId="77777777" w:rsidR="00384C17" w:rsidRPr="00983C75" w:rsidRDefault="00384C17" w:rsidP="00983C75"/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2700"/>
        <w:gridCol w:w="5670"/>
      </w:tblGrid>
      <w:tr w:rsidR="00DE24D8" w14:paraId="77F30B9C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4F9D2B86" w14:textId="77777777" w:rsidR="00DE24D8" w:rsidRPr="00DE24D8" w:rsidRDefault="00DE24D8" w:rsidP="00DE24D8">
            <w:pPr>
              <w:jc w:val="left"/>
              <w:rPr>
                <w:color w:val="FFFFFF" w:themeColor="background1"/>
              </w:rPr>
            </w:pPr>
            <w:r w:rsidRPr="00DE24D8">
              <w:rPr>
                <w:color w:val="FFFFFF" w:themeColor="background1"/>
              </w:rPr>
              <w:t>Is it possible that the solution could be overwhelmed by an excessive workload?</w:t>
            </w:r>
          </w:p>
        </w:tc>
        <w:tc>
          <w:tcPr>
            <w:tcW w:w="5670" w:type="dxa"/>
          </w:tcPr>
          <w:p w14:paraId="5B9B82BA" w14:textId="77777777" w:rsidR="00DE24D8" w:rsidRDefault="00F87400" w:rsidP="00DE24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7400">
              <w:rPr>
                <w:highlight w:val="yellow"/>
              </w:rPr>
              <w:t>No</w:t>
            </w:r>
          </w:p>
        </w:tc>
      </w:tr>
      <w:tr w:rsidR="00DE24D8" w14:paraId="30ED1604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42114B0B" w14:textId="77777777" w:rsidR="00DE24D8" w:rsidRPr="00DE24D8" w:rsidRDefault="00DE24D8" w:rsidP="00DE24D8">
            <w:pPr>
              <w:jc w:val="left"/>
              <w:rPr>
                <w:color w:val="FFFFFF" w:themeColor="background1"/>
              </w:rPr>
            </w:pPr>
            <w:r w:rsidRPr="00DE24D8">
              <w:rPr>
                <w:color w:val="FFFFFF" w:themeColor="background1"/>
              </w:rPr>
              <w:t>Quantify an overload threshold</w:t>
            </w:r>
          </w:p>
        </w:tc>
        <w:tc>
          <w:tcPr>
            <w:tcW w:w="5670" w:type="dxa"/>
          </w:tcPr>
          <w:p w14:paraId="2C78CA13" w14:textId="77777777" w:rsidR="00DE24D8" w:rsidRDefault="00F87400" w:rsidP="00DE2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E24D8" w14:paraId="3BAE66C2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12726C80" w14:textId="77777777" w:rsidR="00DE24D8" w:rsidRPr="00DE24D8" w:rsidRDefault="00DE24D8" w:rsidP="00DE24D8">
            <w:pPr>
              <w:jc w:val="left"/>
              <w:rPr>
                <w:color w:val="FFFFFF" w:themeColor="background1"/>
              </w:rPr>
            </w:pPr>
            <w:r w:rsidRPr="00DE24D8">
              <w:rPr>
                <w:color w:val="FFFFFF" w:themeColor="background1"/>
              </w:rPr>
              <w:t>Is this solution required to respond to such an event?</w:t>
            </w:r>
          </w:p>
        </w:tc>
        <w:tc>
          <w:tcPr>
            <w:tcW w:w="5670" w:type="dxa"/>
          </w:tcPr>
          <w:p w14:paraId="4AB92432" w14:textId="77777777" w:rsidR="00DE24D8" w:rsidRDefault="00F87400" w:rsidP="00DE24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E24D8" w14:paraId="6EEB316C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2CA8FD17" w14:textId="77777777" w:rsidR="00DE24D8" w:rsidRPr="00DE24D8" w:rsidRDefault="00DE24D8" w:rsidP="00DE24D8">
            <w:pPr>
              <w:jc w:val="left"/>
              <w:rPr>
                <w:color w:val="FFFFFF" w:themeColor="background1"/>
              </w:rPr>
            </w:pPr>
            <w:r w:rsidRPr="00DE24D8">
              <w:rPr>
                <w:color w:val="FFFFFF" w:themeColor="background1"/>
              </w:rPr>
              <w:t>How would this be achieved?</w:t>
            </w:r>
          </w:p>
        </w:tc>
        <w:tc>
          <w:tcPr>
            <w:tcW w:w="5670" w:type="dxa"/>
          </w:tcPr>
          <w:p w14:paraId="6A02224F" w14:textId="77777777" w:rsidR="00DE24D8" w:rsidRDefault="00F87400" w:rsidP="00DE2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E24D8" w14:paraId="7877B966" w14:textId="77777777" w:rsidTr="0034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4FD3FEAF" w14:textId="77777777" w:rsidR="00DE24D8" w:rsidRPr="00DE24D8" w:rsidRDefault="00DE24D8" w:rsidP="00DE24D8">
            <w:pPr>
              <w:jc w:val="left"/>
              <w:rPr>
                <w:color w:val="FFFFFF" w:themeColor="background1"/>
              </w:rPr>
            </w:pPr>
            <w:r w:rsidRPr="00DE24D8">
              <w:rPr>
                <w:color w:val="FFFFFF" w:themeColor="background1"/>
              </w:rPr>
              <w:t>How should the Business be informed?</w:t>
            </w:r>
          </w:p>
        </w:tc>
        <w:tc>
          <w:tcPr>
            <w:tcW w:w="5670" w:type="dxa"/>
          </w:tcPr>
          <w:p w14:paraId="12DE628F" w14:textId="77777777" w:rsidR="00DE24D8" w:rsidRDefault="00F87400" w:rsidP="00DE24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E24D8" w14:paraId="78BE771F" w14:textId="77777777" w:rsidTr="00346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241079C3" w14:textId="77777777" w:rsidR="00DE24D8" w:rsidRPr="00DE24D8" w:rsidRDefault="00DE24D8" w:rsidP="00DE24D8">
            <w:pPr>
              <w:jc w:val="left"/>
              <w:rPr>
                <w:color w:val="FFFFFF" w:themeColor="background1"/>
              </w:rPr>
            </w:pPr>
            <w:r w:rsidRPr="00DE24D8">
              <w:rPr>
                <w:color w:val="FFFFFF" w:themeColor="background1"/>
              </w:rPr>
              <w:t>How should the Business deal with the situation?</w:t>
            </w:r>
          </w:p>
        </w:tc>
        <w:tc>
          <w:tcPr>
            <w:tcW w:w="5670" w:type="dxa"/>
          </w:tcPr>
          <w:p w14:paraId="271C037C" w14:textId="77777777" w:rsidR="00DE24D8" w:rsidRDefault="00F87400" w:rsidP="00DE2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t>N/A</w:t>
            </w:r>
          </w:p>
        </w:tc>
      </w:tr>
    </w:tbl>
    <w:p w14:paraId="3DECE09D" w14:textId="77777777" w:rsidR="006C428F" w:rsidRDefault="006C428F">
      <w:pPr>
        <w:spacing w:after="160" w:line="259" w:lineRule="auto"/>
        <w:jc w:val="left"/>
      </w:pPr>
    </w:p>
    <w:p w14:paraId="4371C6B8" w14:textId="77777777" w:rsidR="001E2B2B" w:rsidRDefault="001E2B2B">
      <w:pPr>
        <w:spacing w:after="160" w:line="259" w:lineRule="auto"/>
        <w:jc w:val="left"/>
      </w:pPr>
      <w:r>
        <w:br w:type="page"/>
      </w:r>
    </w:p>
    <w:p w14:paraId="7EE158F5" w14:textId="77777777" w:rsidR="001E2B2B" w:rsidRDefault="001E2B2B" w:rsidP="004A0515">
      <w:pPr>
        <w:pStyle w:val="Heading1"/>
        <w:numPr>
          <w:ilvl w:val="0"/>
          <w:numId w:val="9"/>
        </w:numPr>
      </w:pPr>
      <w:bookmarkStart w:id="43" w:name="_Toc86670586"/>
      <w:r>
        <w:lastRenderedPageBreak/>
        <w:t>Process Overview</w:t>
      </w:r>
      <w:bookmarkEnd w:id="43"/>
    </w:p>
    <w:p w14:paraId="261EA039" w14:textId="77777777" w:rsidR="001E2B2B" w:rsidRPr="001E2B2B" w:rsidRDefault="001E2B2B" w:rsidP="004A0515">
      <w:pPr>
        <w:pStyle w:val="ListParagraph"/>
        <w:keepNext/>
        <w:keepLines/>
        <w:numPr>
          <w:ilvl w:val="0"/>
          <w:numId w:val="8"/>
        </w:numPr>
        <w:suppressAutoHyphens/>
        <w:spacing w:before="480" w:after="180"/>
        <w:contextualSpacing w:val="0"/>
        <w:jc w:val="left"/>
        <w:outlineLvl w:val="1"/>
        <w:rPr>
          <w:rFonts w:asciiTheme="majorHAnsi" w:eastAsiaTheme="majorEastAsia" w:hAnsiTheme="majorHAnsi" w:cstheme="majorBidi"/>
          <w:vanish/>
          <w:sz w:val="50"/>
          <w:szCs w:val="26"/>
        </w:rPr>
      </w:pPr>
      <w:bookmarkStart w:id="44" w:name="_Toc5886218"/>
      <w:bookmarkStart w:id="45" w:name="_Toc5886263"/>
      <w:bookmarkStart w:id="46" w:name="_Toc30082757"/>
      <w:bookmarkStart w:id="47" w:name="_Toc46267316"/>
      <w:bookmarkStart w:id="48" w:name="_Toc86670457"/>
      <w:bookmarkStart w:id="49" w:name="_Toc86670587"/>
      <w:bookmarkEnd w:id="44"/>
      <w:bookmarkEnd w:id="45"/>
      <w:bookmarkEnd w:id="46"/>
      <w:bookmarkEnd w:id="47"/>
      <w:bookmarkEnd w:id="48"/>
      <w:bookmarkEnd w:id="49"/>
    </w:p>
    <w:p w14:paraId="7FF56FDD" w14:textId="77777777" w:rsidR="001E2B2B" w:rsidRDefault="001E2B2B" w:rsidP="004A0515">
      <w:pPr>
        <w:pStyle w:val="Heading2"/>
        <w:numPr>
          <w:ilvl w:val="1"/>
          <w:numId w:val="8"/>
        </w:numPr>
      </w:pPr>
      <w:bookmarkStart w:id="50" w:name="_Toc86670588"/>
      <w:r>
        <w:t>Manual Process Description</w:t>
      </w:r>
      <w:bookmarkEnd w:id="50"/>
    </w:p>
    <w:p w14:paraId="05D1643B" w14:textId="77777777" w:rsidR="00797AE2" w:rsidRDefault="00797AE2" w:rsidP="002D3998">
      <w:pPr>
        <w:pStyle w:val="ListParagraph"/>
        <w:numPr>
          <w:ilvl w:val="0"/>
          <w:numId w:val="17"/>
        </w:numPr>
      </w:pPr>
      <w:r>
        <w:t>Process high level steps:</w:t>
      </w:r>
    </w:p>
    <w:p w14:paraId="09EBEE01" w14:textId="77777777" w:rsidR="000822D3" w:rsidRDefault="000822D3" w:rsidP="002D3998">
      <w:pPr>
        <w:pStyle w:val="ListParagraph"/>
        <w:numPr>
          <w:ilvl w:val="0"/>
          <w:numId w:val="13"/>
        </w:numPr>
      </w:pPr>
      <w:r w:rsidRPr="000822D3">
        <w:t xml:space="preserve">Download Contacts </w:t>
      </w:r>
      <w:proofErr w:type="spellStart"/>
      <w:r w:rsidRPr="000822D3">
        <w:t>Fllights</w:t>
      </w:r>
      <w:proofErr w:type="spellEnd"/>
      <w:r w:rsidRPr="000822D3">
        <w:t xml:space="preserve"> (stays manual)</w:t>
      </w:r>
    </w:p>
    <w:p w14:paraId="66A97A1C" w14:textId="1CD8D45E" w:rsidR="001A031D" w:rsidRDefault="000822D3" w:rsidP="002D3998">
      <w:pPr>
        <w:pStyle w:val="ListParagraph"/>
        <w:numPr>
          <w:ilvl w:val="0"/>
          <w:numId w:val="13"/>
        </w:numPr>
      </w:pPr>
      <w:r w:rsidRPr="000822D3">
        <w:t>Download Media Plan (stays Manual)</w:t>
      </w:r>
    </w:p>
    <w:p w14:paraId="589B62B0" w14:textId="77777777" w:rsidR="000822D3" w:rsidRDefault="000822D3" w:rsidP="002D3998">
      <w:pPr>
        <w:pStyle w:val="ListParagraph"/>
        <w:numPr>
          <w:ilvl w:val="0"/>
          <w:numId w:val="13"/>
        </w:numPr>
      </w:pPr>
      <w:r w:rsidRPr="000822D3">
        <w:t>Conduct payment in SAP F-110 &amp; BCM authorization (stays manual)</w:t>
      </w:r>
    </w:p>
    <w:p w14:paraId="772DFCF5" w14:textId="6CC83B64" w:rsidR="000822D3" w:rsidRPr="000822D3" w:rsidRDefault="000822D3" w:rsidP="002D3998">
      <w:pPr>
        <w:pStyle w:val="ListParagraph"/>
        <w:numPr>
          <w:ilvl w:val="0"/>
          <w:numId w:val="13"/>
        </w:numPr>
      </w:pPr>
      <w:r w:rsidRPr="000822D3">
        <w:rPr>
          <w:color w:val="000000" w:themeColor="text1"/>
        </w:rPr>
        <w:t>E-banking approval process (stays manual)</w:t>
      </w:r>
    </w:p>
    <w:p w14:paraId="6E1D3E06" w14:textId="77777777" w:rsidR="00BD6D31" w:rsidRDefault="00BD6D31" w:rsidP="004A0515">
      <w:pPr>
        <w:pStyle w:val="Heading1"/>
        <w:numPr>
          <w:ilvl w:val="0"/>
          <w:numId w:val="9"/>
        </w:numPr>
      </w:pPr>
      <w:bookmarkStart w:id="51" w:name="_Toc86670589"/>
      <w:r>
        <w:lastRenderedPageBreak/>
        <w:t>Process Description</w:t>
      </w:r>
      <w:bookmarkEnd w:id="51"/>
    </w:p>
    <w:p w14:paraId="72E157EC" w14:textId="77777777" w:rsidR="00BD6D31" w:rsidRDefault="00BD6D31" w:rsidP="004A0515">
      <w:pPr>
        <w:pStyle w:val="Heading2"/>
        <w:numPr>
          <w:ilvl w:val="1"/>
          <w:numId w:val="9"/>
        </w:numPr>
      </w:pPr>
      <w:bookmarkStart w:id="52" w:name="_Toc86670590"/>
      <w:r>
        <w:t>Process Details</w:t>
      </w:r>
      <w:bookmarkEnd w:id="52"/>
    </w:p>
    <w:p w14:paraId="49F700BB" w14:textId="77777777" w:rsidR="00854523" w:rsidRDefault="0059714E" w:rsidP="00034CA8">
      <w:pPr>
        <w:pStyle w:val="Heading3"/>
        <w:numPr>
          <w:ilvl w:val="2"/>
          <w:numId w:val="24"/>
        </w:numPr>
      </w:pPr>
      <w:bookmarkStart w:id="53" w:name="_Toc86670591"/>
      <w:r>
        <w:t>Select sub-process(es) to execute</w:t>
      </w:r>
      <w:bookmarkEnd w:id="53"/>
    </w:p>
    <w:p w14:paraId="23E3D37D" w14:textId="6E427C55" w:rsidR="00F778DE" w:rsidRDefault="00F778DE" w:rsidP="002D3998">
      <w:pPr>
        <w:pStyle w:val="ListParagraph"/>
        <w:numPr>
          <w:ilvl w:val="0"/>
          <w:numId w:val="18"/>
        </w:numPr>
      </w:pPr>
      <w:r>
        <w:t xml:space="preserve">Before </w:t>
      </w:r>
      <w:r w:rsidR="001454F0">
        <w:t>starting</w:t>
      </w:r>
      <w:r>
        <w:t xml:space="preserve"> the bot, user will need to set a configuration file, to set the sub-process(es) to execute in this run</w:t>
      </w:r>
    </w:p>
    <w:p w14:paraId="763515CF" w14:textId="358BE9EA" w:rsidR="0059714E" w:rsidRDefault="005217E8" w:rsidP="002D3998">
      <w:pPr>
        <w:pStyle w:val="ListParagraph"/>
        <w:numPr>
          <w:ilvl w:val="0"/>
          <w:numId w:val="18"/>
        </w:numPr>
      </w:pPr>
      <w:r>
        <w:t xml:space="preserve">This </w:t>
      </w:r>
      <w:r w:rsidR="001454F0">
        <w:t>provides</w:t>
      </w:r>
      <w:r>
        <w:t xml:space="preserve"> more flexibility to users, who can select parts of the entire process to run</w:t>
      </w:r>
    </w:p>
    <w:p w14:paraId="6AF07807" w14:textId="118637DC" w:rsidR="005C1095" w:rsidRPr="0059714E" w:rsidRDefault="005C1095" w:rsidP="002D3998">
      <w:pPr>
        <w:pStyle w:val="ListParagraph"/>
        <w:numPr>
          <w:ilvl w:val="0"/>
          <w:numId w:val="18"/>
        </w:numPr>
      </w:pPr>
      <w:r>
        <w:rPr>
          <w:rFonts w:hint="eastAsia"/>
          <w:lang w:eastAsia="zh-CN"/>
        </w:rPr>
        <w:t>The</w:t>
      </w:r>
      <w:r>
        <w:rPr>
          <w:lang w:eastAsia="zh-CN"/>
        </w:rPr>
        <w:t xml:space="preserve"> users</w:t>
      </w:r>
      <w:r w:rsidR="00D33B9D">
        <w:rPr>
          <w:lang w:eastAsia="zh-CN"/>
        </w:rPr>
        <w:t xml:space="preserve"> need to</w:t>
      </w:r>
      <w:r>
        <w:rPr>
          <w:lang w:eastAsia="zh-CN"/>
        </w:rPr>
        <w:t xml:space="preserve"> </w:t>
      </w:r>
      <w:r w:rsidR="00D33B9D">
        <w:rPr>
          <w:lang w:eastAsia="zh-CN"/>
        </w:rPr>
        <w:t>g</w:t>
      </w:r>
      <w:r w:rsidR="00D33B9D" w:rsidRPr="00D33B9D">
        <w:rPr>
          <w:lang w:eastAsia="zh-CN"/>
        </w:rPr>
        <w:t>o to Contacts and download Contacts Flights</w:t>
      </w:r>
      <w:r w:rsidR="00D33B9D">
        <w:rPr>
          <w:lang w:eastAsia="zh-CN"/>
        </w:rPr>
        <w:t xml:space="preserve"> and d</w:t>
      </w:r>
      <w:r w:rsidR="00D33B9D" w:rsidRPr="00D33B9D">
        <w:rPr>
          <w:lang w:eastAsia="zh-CN"/>
        </w:rPr>
        <w:t xml:space="preserve">ownload Media Plan </w:t>
      </w:r>
      <w:r>
        <w:t xml:space="preserve">manually </w:t>
      </w:r>
    </w:p>
    <w:p w14:paraId="6D929743" w14:textId="1545922B" w:rsidR="001D2B0B" w:rsidRDefault="000E5241" w:rsidP="00034CA8">
      <w:pPr>
        <w:pStyle w:val="Heading3"/>
        <w:numPr>
          <w:ilvl w:val="2"/>
          <w:numId w:val="24"/>
        </w:numPr>
      </w:pPr>
      <w:bookmarkStart w:id="54" w:name="_Toc86670592"/>
      <w:r w:rsidRPr="000E5241">
        <w:t xml:space="preserve">Download </w:t>
      </w:r>
      <w:bookmarkStart w:id="55" w:name="_Hlk87619854"/>
      <w:r w:rsidRPr="000E5241">
        <w:t>Media Platform Balance</w:t>
      </w:r>
      <w:bookmarkEnd w:id="54"/>
      <w:bookmarkEnd w:id="55"/>
      <w:r w:rsidR="00C01463">
        <w:t xml:space="preserve"> in </w:t>
      </w:r>
      <w:proofErr w:type="spellStart"/>
      <w:r w:rsidR="00C01463">
        <w:t>Alimama</w:t>
      </w:r>
      <w:proofErr w:type="spellEnd"/>
    </w:p>
    <w:p w14:paraId="2BC1E94A" w14:textId="20BAB193" w:rsidR="006A0D4D" w:rsidRPr="006A0D4D" w:rsidRDefault="00D33B9D" w:rsidP="00034CA8">
      <w:pPr>
        <w:pStyle w:val="Heading4"/>
        <w:numPr>
          <w:ilvl w:val="3"/>
          <w:numId w:val="24"/>
        </w:numPr>
        <w:spacing w:before="100" w:beforeAutospacing="1" w:after="100" w:afterAutospacing="1"/>
        <w:ind w:left="3385"/>
        <w:rPr>
          <w:lang w:eastAsia="zh-CN"/>
        </w:rPr>
      </w:pPr>
      <w:r w:rsidRPr="00D33B9D">
        <w:rPr>
          <w:lang w:eastAsia="zh-CN"/>
        </w:rPr>
        <w:t xml:space="preserve">Go to </w:t>
      </w:r>
      <w:r w:rsidR="00CE4339">
        <w:rPr>
          <w:lang w:eastAsia="zh-CN"/>
        </w:rPr>
        <w:t>alimama.com/index.htm</w:t>
      </w:r>
      <w:r w:rsidRPr="00D33B9D">
        <w:rPr>
          <w:lang w:eastAsia="zh-CN"/>
        </w:rPr>
        <w:t xml:space="preserve"> and log in </w:t>
      </w:r>
    </w:p>
    <w:p w14:paraId="491F90C7" w14:textId="5CDCC141" w:rsidR="00FE67B2" w:rsidRDefault="00DA6488" w:rsidP="002D3998">
      <w:pPr>
        <w:pStyle w:val="ListParagraph"/>
        <w:numPr>
          <w:ilvl w:val="0"/>
          <w:numId w:val="14"/>
        </w:numPr>
        <w:rPr>
          <w:lang w:eastAsia="zh-CN"/>
        </w:rPr>
      </w:pPr>
      <w:r w:rsidRPr="00DA6488">
        <w:rPr>
          <w:lang w:eastAsia="zh-CN"/>
        </w:rPr>
        <w:t xml:space="preserve">Open </w:t>
      </w:r>
      <w:r w:rsidR="000E5241">
        <w:rPr>
          <w:lang w:eastAsia="zh-CN"/>
        </w:rPr>
        <w:t>Google chrome</w:t>
      </w:r>
      <w:r w:rsidR="00D33B9D">
        <w:rPr>
          <w:lang w:eastAsia="zh-CN"/>
        </w:rPr>
        <w:t>,</w:t>
      </w:r>
      <w:r w:rsidR="000E5241">
        <w:rPr>
          <w:lang w:eastAsia="zh-CN"/>
        </w:rPr>
        <w:t xml:space="preserve"> </w:t>
      </w:r>
      <w:r w:rsidR="00D33B9D">
        <w:rPr>
          <w:lang w:eastAsia="zh-CN"/>
        </w:rPr>
        <w:t xml:space="preserve">go to </w:t>
      </w:r>
      <w:r w:rsidR="00CE4339">
        <w:rPr>
          <w:lang w:eastAsia="zh-CN"/>
        </w:rPr>
        <w:t>alimama.com/index.htm</w:t>
      </w:r>
      <w:r w:rsidR="00D33B9D">
        <w:rPr>
          <w:lang w:eastAsia="zh-CN"/>
        </w:rPr>
        <w:t xml:space="preserve">, </w:t>
      </w:r>
      <w:r w:rsidR="000E5241">
        <w:rPr>
          <w:lang w:eastAsia="zh-CN"/>
        </w:rPr>
        <w:t xml:space="preserve">login in the </w:t>
      </w:r>
      <w:proofErr w:type="spellStart"/>
      <w:r w:rsidR="00CE4339">
        <w:rPr>
          <w:lang w:eastAsia="zh-CN"/>
        </w:rPr>
        <w:t>Alimama</w:t>
      </w:r>
      <w:proofErr w:type="spellEnd"/>
      <w:r w:rsidR="00CE4339">
        <w:rPr>
          <w:lang w:eastAsia="zh-CN"/>
        </w:rPr>
        <w:t xml:space="preserve"> </w:t>
      </w:r>
      <w:r w:rsidR="000E5241">
        <w:rPr>
          <w:rFonts w:hint="eastAsia"/>
          <w:lang w:eastAsia="zh-CN"/>
        </w:rPr>
        <w:t>Media</w:t>
      </w:r>
      <w:r w:rsidR="000E5241">
        <w:rPr>
          <w:lang w:eastAsia="zh-CN"/>
        </w:rPr>
        <w:t xml:space="preserve"> </w:t>
      </w:r>
      <w:r w:rsidR="000E5241">
        <w:rPr>
          <w:rFonts w:hint="eastAsia"/>
          <w:lang w:eastAsia="zh-CN"/>
        </w:rPr>
        <w:t>Platform</w:t>
      </w:r>
      <w:r w:rsidR="000E5241">
        <w:rPr>
          <w:lang w:eastAsia="zh-CN"/>
        </w:rPr>
        <w:t xml:space="preserve"> </w:t>
      </w:r>
      <w:r w:rsidR="000E5241">
        <w:rPr>
          <w:rFonts w:hint="eastAsia"/>
          <w:lang w:eastAsia="zh-CN"/>
        </w:rPr>
        <w:t>for</w:t>
      </w:r>
      <w:r w:rsidR="000E5241">
        <w:rPr>
          <w:lang w:eastAsia="zh-CN"/>
        </w:rPr>
        <w:t xml:space="preserve"> </w:t>
      </w:r>
      <w:r w:rsidR="00A93DEB">
        <w:rPr>
          <w:lang w:eastAsia="zh-CN"/>
        </w:rPr>
        <w:t>all</w:t>
      </w:r>
      <w:r w:rsidR="000E5241">
        <w:rPr>
          <w:lang w:eastAsia="zh-CN"/>
        </w:rPr>
        <w:t xml:space="preserve"> </w:t>
      </w:r>
      <w:r w:rsidR="00034CA8">
        <w:rPr>
          <w:lang w:eastAsia="zh-CN"/>
        </w:rPr>
        <w:t>stores</w:t>
      </w:r>
      <w:r w:rsidR="000E5241">
        <w:rPr>
          <w:rFonts w:hint="eastAsia"/>
          <w:lang w:eastAsia="zh-CN"/>
        </w:rPr>
        <w:t>.</w:t>
      </w:r>
      <w:r w:rsidR="000E5241">
        <w:rPr>
          <w:lang w:eastAsia="zh-CN"/>
        </w:rPr>
        <w:t xml:space="preserve"> </w:t>
      </w:r>
    </w:p>
    <w:p w14:paraId="1BEED4E6" w14:textId="0367AF35" w:rsidR="00CE4339" w:rsidRDefault="00CE4339" w:rsidP="002D3998">
      <w:pPr>
        <w:pStyle w:val="ListParagraph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 xml:space="preserve">Once the Media Platform login require need to provide the </w:t>
      </w:r>
      <w:r w:rsidRPr="00CE4339">
        <w:rPr>
          <w:lang w:eastAsia="zh-CN"/>
        </w:rPr>
        <w:t>SMS verification code</w:t>
      </w:r>
    </w:p>
    <w:p w14:paraId="5E1AA16E" w14:textId="77777777" w:rsidR="007A66AD" w:rsidRDefault="007A66AD" w:rsidP="007A66AD">
      <w:pPr>
        <w:pStyle w:val="ListParagraph"/>
        <w:ind w:left="786"/>
        <w:rPr>
          <w:lang w:eastAsia="zh-CN"/>
        </w:rPr>
      </w:pPr>
    </w:p>
    <w:p w14:paraId="55919926" w14:textId="6248B5FC" w:rsidR="000E5241" w:rsidRDefault="000E5241" w:rsidP="00FE67B2">
      <w:pPr>
        <w:rPr>
          <w:lang w:eastAsia="zh-CN"/>
        </w:rPr>
      </w:pPr>
      <w:r w:rsidRPr="000E5241">
        <w:rPr>
          <w:noProof/>
          <w:lang w:eastAsia="zh-CN"/>
        </w:rPr>
        <w:lastRenderedPageBreak/>
        <w:drawing>
          <wp:inline distT="0" distB="0" distL="0" distR="0" wp14:anchorId="01ADDE8D" wp14:editId="7B0910AF">
            <wp:extent cx="5106113" cy="414395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79E8" w14:textId="5C05D112" w:rsidR="008A6C52" w:rsidRDefault="008A6C52" w:rsidP="009F70DA">
      <w:pPr>
        <w:spacing w:after="160" w:line="259" w:lineRule="auto"/>
        <w:rPr>
          <w:lang w:val="pl-PL" w:eastAsia="zh-CN"/>
        </w:rPr>
      </w:pPr>
    </w:p>
    <w:p w14:paraId="5FA79555" w14:textId="35D56217" w:rsidR="000634F4" w:rsidRDefault="00A93DEB" w:rsidP="00034CA8">
      <w:pPr>
        <w:pStyle w:val="Heading4"/>
        <w:numPr>
          <w:ilvl w:val="3"/>
          <w:numId w:val="24"/>
        </w:numPr>
        <w:rPr>
          <w:lang w:eastAsia="zh-CN"/>
        </w:rPr>
      </w:pPr>
      <w:r w:rsidRPr="00A93DEB">
        <w:rPr>
          <w:lang w:eastAsia="zh-CN"/>
        </w:rPr>
        <w:t>Download Media Platform Balance for all stores and their media formats</w:t>
      </w:r>
    </w:p>
    <w:p w14:paraId="43B7256B" w14:textId="77777777" w:rsidR="007A66AD" w:rsidRDefault="007A66AD" w:rsidP="007A66AD">
      <w:pPr>
        <w:pStyle w:val="ListParagraph"/>
        <w:numPr>
          <w:ilvl w:val="0"/>
          <w:numId w:val="14"/>
        </w:numPr>
        <w:spacing w:after="160" w:line="259" w:lineRule="auto"/>
        <w:rPr>
          <w:lang w:eastAsia="zh-CN"/>
        </w:rPr>
      </w:pPr>
      <w:r>
        <w:rPr>
          <w:lang w:eastAsia="zh-CN"/>
        </w:rPr>
        <w:t>Jump to Store page by click “</w:t>
      </w:r>
      <w:r>
        <w:rPr>
          <w:rFonts w:hint="eastAsia"/>
          <w:lang w:eastAsia="zh-CN"/>
        </w:rPr>
        <w:t>首页</w:t>
      </w:r>
      <w:r>
        <w:rPr>
          <w:lang w:eastAsia="zh-CN"/>
        </w:rPr>
        <w:t>”</w:t>
      </w:r>
    </w:p>
    <w:p w14:paraId="642355E2" w14:textId="77777777" w:rsidR="007A66AD" w:rsidRDefault="007A66AD" w:rsidP="007A66AD">
      <w:pPr>
        <w:pStyle w:val="ListParagraph"/>
        <w:numPr>
          <w:ilvl w:val="0"/>
          <w:numId w:val="14"/>
        </w:numPr>
        <w:spacing w:after="160" w:line="259" w:lineRule="auto"/>
        <w:rPr>
          <w:lang w:eastAsia="zh-CN"/>
        </w:rPr>
      </w:pPr>
      <w:r>
        <w:rPr>
          <w:lang w:eastAsia="zh-CN"/>
        </w:rPr>
        <w:t>Take “</w:t>
      </w:r>
      <w:r>
        <w:rPr>
          <w:rFonts w:hint="eastAsia"/>
          <w:lang w:eastAsia="zh-CN"/>
        </w:rPr>
        <w:t>直通车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as the sample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Click “</w:t>
      </w:r>
      <w:r>
        <w:rPr>
          <w:rFonts w:hint="eastAsia"/>
          <w:lang w:eastAsia="zh-CN"/>
        </w:rPr>
        <w:t>直通车</w:t>
      </w:r>
      <w:r>
        <w:rPr>
          <w:lang w:eastAsia="zh-CN"/>
        </w:rPr>
        <w:t xml:space="preserve">”. </w:t>
      </w:r>
    </w:p>
    <w:p w14:paraId="3AA29B0A" w14:textId="77777777" w:rsidR="007A66AD" w:rsidRDefault="007A66AD" w:rsidP="007A66AD">
      <w:pPr>
        <w:pStyle w:val="ListParagraph"/>
        <w:numPr>
          <w:ilvl w:val="0"/>
          <w:numId w:val="14"/>
        </w:numPr>
        <w:spacing w:after="160" w:line="259" w:lineRule="auto"/>
        <w:rPr>
          <w:lang w:eastAsia="zh-CN"/>
        </w:rPr>
      </w:pPr>
      <w:r>
        <w:rPr>
          <w:lang w:eastAsia="zh-CN"/>
        </w:rPr>
        <w:t xml:space="preserve">Copy the number of the total balance </w:t>
      </w:r>
      <w:r>
        <w:rPr>
          <w:rFonts w:hint="eastAsia"/>
          <w:lang w:eastAsia="zh-CN"/>
        </w:rPr>
        <w:t>w</w:t>
      </w:r>
      <w:r>
        <w:rPr>
          <w:lang w:eastAsia="zh-CN"/>
        </w:rPr>
        <w:t>hich is in the “</w:t>
      </w:r>
      <w:r>
        <w:rPr>
          <w:rFonts w:hint="eastAsia"/>
          <w:lang w:eastAsia="zh-CN"/>
        </w:rPr>
        <w:t>天猫直通车</w:t>
      </w:r>
      <w:r>
        <w:rPr>
          <w:lang w:eastAsia="zh-CN"/>
        </w:rPr>
        <w:t>” page.</w:t>
      </w:r>
    </w:p>
    <w:p w14:paraId="3BD2022C" w14:textId="2039467E" w:rsidR="000634F4" w:rsidRDefault="00A93DEB" w:rsidP="004E735C">
      <w:pPr>
        <w:ind w:left="426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E02175A" wp14:editId="1146B7FB">
            <wp:extent cx="5938520" cy="303403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257E" w14:textId="506717CB" w:rsidR="00A93DEB" w:rsidRDefault="00A93DEB" w:rsidP="00034CA8">
      <w:pPr>
        <w:pStyle w:val="Heading4"/>
        <w:numPr>
          <w:ilvl w:val="3"/>
          <w:numId w:val="24"/>
        </w:numPr>
        <w:rPr>
          <w:lang w:eastAsia="zh-CN"/>
        </w:rPr>
      </w:pPr>
      <w:r w:rsidRPr="00A93DEB">
        <w:rPr>
          <w:lang w:eastAsia="zh-CN"/>
        </w:rPr>
        <w:t>Paste of the Media Balances</w:t>
      </w:r>
      <w:r>
        <w:rPr>
          <w:lang w:eastAsia="zh-CN"/>
        </w:rPr>
        <w:t xml:space="preserve"> </w:t>
      </w:r>
      <w:r w:rsidRPr="00A93DEB">
        <w:rPr>
          <w:lang w:eastAsia="zh-CN"/>
        </w:rPr>
        <w:t>downloaded to the MS Excel file with all the balances</w:t>
      </w:r>
    </w:p>
    <w:p w14:paraId="38C255B4" w14:textId="609EC10B" w:rsidR="000634F4" w:rsidRDefault="000634F4" w:rsidP="002D3998">
      <w:pPr>
        <w:pStyle w:val="ListParagraph"/>
        <w:numPr>
          <w:ilvl w:val="0"/>
          <w:numId w:val="14"/>
        </w:numPr>
        <w:spacing w:after="160" w:line="259" w:lineRule="auto"/>
        <w:rPr>
          <w:lang w:eastAsia="zh-CN"/>
        </w:rPr>
      </w:pPr>
      <w:r>
        <w:rPr>
          <w:lang w:eastAsia="zh-CN"/>
        </w:rPr>
        <w:t xml:space="preserve">Paste the account balance in the specify Excel workbook template </w:t>
      </w:r>
      <w:r w:rsidR="00034CA8">
        <w:rPr>
          <w:lang w:eastAsia="zh-CN"/>
        </w:rPr>
        <w:t>c</w:t>
      </w:r>
      <w:r>
        <w:rPr>
          <w:lang w:eastAsia="zh-CN"/>
        </w:rPr>
        <w:t>ol</w:t>
      </w:r>
      <w:r w:rsidR="00D33B9D">
        <w:rPr>
          <w:lang w:eastAsia="zh-CN"/>
        </w:rPr>
        <w:t xml:space="preserve">umn named “Media Balance” </w:t>
      </w:r>
      <w:r>
        <w:rPr>
          <w:lang w:eastAsia="zh-CN"/>
        </w:rPr>
        <w:t>to c</w:t>
      </w:r>
      <w:r w:rsidRPr="000634F4">
        <w:rPr>
          <w:lang w:eastAsia="zh-CN"/>
        </w:rPr>
        <w:t>ompare and determine top-up amount</w:t>
      </w:r>
      <w:r>
        <w:rPr>
          <w:lang w:eastAsia="zh-CN"/>
        </w:rPr>
        <w:t xml:space="preserve"> based the store name and the Media name.</w:t>
      </w:r>
    </w:p>
    <w:p w14:paraId="2885D493" w14:textId="4A806F28" w:rsidR="000634F4" w:rsidRDefault="000634F4" w:rsidP="000634F4">
      <w:pPr>
        <w:spacing w:after="160" w:line="259" w:lineRule="auto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FC7C872" wp14:editId="380AEC51">
            <wp:extent cx="5937250" cy="34366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3FAD" w14:textId="1EEBBCEE" w:rsidR="00034CA8" w:rsidRDefault="00034CA8" w:rsidP="000634F4">
      <w:pPr>
        <w:spacing w:after="160" w:line="259" w:lineRule="auto"/>
        <w:rPr>
          <w:lang w:val="pl-PL" w:eastAsia="zh-CN"/>
        </w:rPr>
      </w:pPr>
      <w:r w:rsidRPr="00034CA8">
        <w:rPr>
          <w:lang w:val="pl-PL" w:eastAsia="zh-CN"/>
        </w:rPr>
        <w:t>Note: the</w:t>
      </w:r>
      <w:r>
        <w:rPr>
          <w:lang w:val="pl-PL" w:eastAsia="zh-CN"/>
        </w:rPr>
        <w:t xml:space="preserve"> excel</w:t>
      </w:r>
      <w:r w:rsidRPr="00034CA8">
        <w:rPr>
          <w:lang w:val="pl-PL" w:eastAsia="zh-CN"/>
        </w:rPr>
        <w:t xml:space="preserve"> file is shared within Accounting team, Controling team and SME’s team. It is stored on shared folder</w:t>
      </w:r>
    </w:p>
    <w:p w14:paraId="2EA1D982" w14:textId="524F63E8" w:rsidR="00034CA8" w:rsidRDefault="00034CA8" w:rsidP="00421BBF">
      <w:pPr>
        <w:pStyle w:val="Heading3"/>
        <w:numPr>
          <w:ilvl w:val="2"/>
          <w:numId w:val="24"/>
        </w:numPr>
      </w:pPr>
      <w:bookmarkStart w:id="56" w:name="_Toc86670593"/>
      <w:r w:rsidRPr="00034CA8">
        <w:lastRenderedPageBreak/>
        <w:t>Compare and determine top-up amount</w:t>
      </w:r>
      <w:bookmarkEnd w:id="56"/>
    </w:p>
    <w:p w14:paraId="4AB8AE85" w14:textId="77777777" w:rsidR="00034CA8" w:rsidRPr="00034CA8" w:rsidRDefault="00034CA8" w:rsidP="00034CA8">
      <w:pPr>
        <w:rPr>
          <w:lang w:eastAsia="zh-CN"/>
        </w:rPr>
      </w:pPr>
    </w:p>
    <w:p w14:paraId="0F7C882B" w14:textId="0CF81AD1" w:rsidR="00034CA8" w:rsidRDefault="008C192E" w:rsidP="00421BBF">
      <w:pPr>
        <w:pStyle w:val="Heading3"/>
        <w:numPr>
          <w:ilvl w:val="2"/>
          <w:numId w:val="24"/>
        </w:numPr>
        <w:rPr>
          <w:lang w:eastAsia="zh-CN"/>
        </w:rPr>
      </w:pPr>
      <w:r>
        <w:rPr>
          <w:rFonts w:hint="eastAsia"/>
          <w:lang w:eastAsia="zh-CN"/>
        </w:rPr>
        <w:t>Download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the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PDF</w:t>
      </w:r>
      <w:r>
        <w:rPr>
          <w:lang w:eastAsia="zh-CN"/>
        </w:rPr>
        <w:t xml:space="preserve"> from “</w:t>
      </w:r>
      <w:r w:rsidRPr="00D33B9D">
        <w:rPr>
          <w:lang w:eastAsia="zh-CN"/>
        </w:rPr>
        <w:t>Contacts Flights</w:t>
      </w:r>
      <w:r>
        <w:rPr>
          <w:lang w:eastAsia="zh-CN"/>
        </w:rPr>
        <w:t>”</w:t>
      </w:r>
    </w:p>
    <w:p w14:paraId="25296A24" w14:textId="77777777" w:rsidR="001454F0" w:rsidRPr="001454F0" w:rsidRDefault="001454F0" w:rsidP="001454F0">
      <w:pPr>
        <w:rPr>
          <w:lang w:eastAsia="zh-CN"/>
        </w:rPr>
      </w:pPr>
    </w:p>
    <w:p w14:paraId="54BBC43C" w14:textId="426C2FCF" w:rsidR="00034CA8" w:rsidRDefault="001454F0" w:rsidP="008C192E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>
        <w:rPr>
          <w:lang w:eastAsia="zh-CN"/>
        </w:rPr>
        <w:t xml:space="preserve">Open </w:t>
      </w:r>
      <w:r>
        <w:rPr>
          <w:rFonts w:hint="eastAsia"/>
          <w:lang w:eastAsia="zh-CN"/>
        </w:rPr>
        <w:t>th</w:t>
      </w:r>
      <w:r>
        <w:rPr>
          <w:lang w:eastAsia="zh-CN"/>
        </w:rPr>
        <w:t>e Google Chrome and l</w:t>
      </w:r>
      <w:r w:rsidR="008C192E" w:rsidRPr="008C192E">
        <w:rPr>
          <w:lang w:eastAsia="zh-CN"/>
        </w:rPr>
        <w:t>ogin “</w:t>
      </w:r>
      <w:r w:rsidR="008C192E" w:rsidRPr="00D33B9D">
        <w:rPr>
          <w:lang w:eastAsia="zh-CN"/>
        </w:rPr>
        <w:t>Contacts Flights</w:t>
      </w:r>
      <w:r w:rsidR="008C192E">
        <w:rPr>
          <w:lang w:eastAsia="zh-CN"/>
        </w:rPr>
        <w:t>”</w:t>
      </w:r>
    </w:p>
    <w:p w14:paraId="6E705FEC" w14:textId="1641E3E4" w:rsidR="001454F0" w:rsidRPr="001454F0" w:rsidRDefault="001454F0" w:rsidP="001454F0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>
        <w:rPr>
          <w:lang w:eastAsia="zh-CN"/>
        </w:rPr>
        <w:t>Open the “Contacts PDF Helper”</w:t>
      </w:r>
    </w:p>
    <w:p w14:paraId="526949EA" w14:textId="19D7D450" w:rsidR="008C192E" w:rsidRDefault="001454F0" w:rsidP="001454F0">
      <w:pPr>
        <w:pStyle w:val="ListParagraph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Fill the Flight reference in to the “Contacts PDF Helper”</w:t>
      </w:r>
    </w:p>
    <w:p w14:paraId="07F8CFD1" w14:textId="2EDC8601" w:rsidR="001454F0" w:rsidRDefault="001454F0" w:rsidP="001454F0">
      <w:pPr>
        <w:pStyle w:val="ListParagraph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 xml:space="preserve">Click “PDF </w:t>
      </w:r>
      <w:r>
        <w:rPr>
          <w:rFonts w:hint="eastAsia"/>
          <w:lang w:eastAsia="zh-CN"/>
        </w:rPr>
        <w:t>下载</w:t>
      </w:r>
      <w:r>
        <w:rPr>
          <w:lang w:eastAsia="zh-CN"/>
        </w:rPr>
        <w:t>”</w:t>
      </w:r>
    </w:p>
    <w:p w14:paraId="5D0D9327" w14:textId="77777777" w:rsidR="001454F0" w:rsidRPr="008C192E" w:rsidRDefault="001454F0" w:rsidP="001454F0">
      <w:pPr>
        <w:pStyle w:val="ListParagraph"/>
        <w:ind w:left="786"/>
        <w:rPr>
          <w:lang w:eastAsia="zh-CN"/>
        </w:rPr>
      </w:pPr>
    </w:p>
    <w:p w14:paraId="49808413" w14:textId="3CCEE8A7" w:rsidR="00A93DEB" w:rsidRPr="00A93DEB" w:rsidRDefault="00A93DEB" w:rsidP="00421BBF">
      <w:pPr>
        <w:pStyle w:val="Heading3"/>
        <w:numPr>
          <w:ilvl w:val="2"/>
          <w:numId w:val="24"/>
        </w:numPr>
      </w:pPr>
      <w:bookmarkStart w:id="57" w:name="_Toc86670595"/>
      <w:r w:rsidRPr="00A93DEB">
        <w:t>Create down payment in SAP F-47</w:t>
      </w:r>
      <w:bookmarkEnd w:id="57"/>
    </w:p>
    <w:p w14:paraId="47329B74" w14:textId="324159B6" w:rsidR="002D3998" w:rsidRDefault="002D399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2D3998">
        <w:rPr>
          <w:lang w:eastAsia="zh-CN"/>
        </w:rPr>
        <w:t>Login SA</w:t>
      </w:r>
      <w:r>
        <w:rPr>
          <w:lang w:eastAsia="zh-CN"/>
        </w:rPr>
        <w:t>P and go to the SAP Platform P62</w:t>
      </w:r>
    </w:p>
    <w:p w14:paraId="5518BB3B" w14:textId="61E1F557" w:rsidR="002D3998" w:rsidRPr="002D3998" w:rsidRDefault="002D3998" w:rsidP="002D3998">
      <w:pPr>
        <w:pStyle w:val="ListParagraph"/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Login SAP go to the SAP platform P62</w:t>
      </w:r>
    </w:p>
    <w:p w14:paraId="36F158AC" w14:textId="6CD7A745" w:rsidR="000634F4" w:rsidRDefault="002D3998" w:rsidP="002D3998">
      <w:pPr>
        <w:pStyle w:val="Documentsubtitle"/>
        <w:rPr>
          <w:lang w:eastAsia="zh-CN"/>
        </w:rPr>
      </w:pPr>
      <w:r w:rsidRPr="002D3998">
        <w:rPr>
          <w:noProof/>
          <w:lang w:eastAsia="zh-CN"/>
        </w:rPr>
        <w:lastRenderedPageBreak/>
        <w:drawing>
          <wp:inline distT="0" distB="0" distL="0" distR="0" wp14:anchorId="79204F27" wp14:editId="4746A744">
            <wp:extent cx="5642997" cy="275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3294" cy="27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00D9" w14:textId="1B86D844" w:rsidR="002D3998" w:rsidRPr="002D3998" w:rsidRDefault="002D399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2D3998">
        <w:rPr>
          <w:lang w:eastAsia="zh-CN"/>
        </w:rPr>
        <w:t>Go to t-code F-47</w:t>
      </w:r>
    </w:p>
    <w:p w14:paraId="57598534" w14:textId="77777777" w:rsidR="00034CA8" w:rsidRDefault="002D3998" w:rsidP="00034CA8">
      <w:pPr>
        <w:rPr>
          <w:rFonts w:ascii="Calibri" w:eastAsiaTheme="minorEastAsia" w:hAnsi="Calibri"/>
          <w:b/>
          <w:caps/>
          <w:color w:val="000000"/>
          <w:kern w:val="24"/>
          <w:sz w:val="20"/>
          <w:szCs w:val="20"/>
          <w:lang w:val="pl-PL" w:eastAsia="zh-CN"/>
        </w:rPr>
      </w:pPr>
      <w:r w:rsidRPr="002D3998">
        <w:rPr>
          <w:noProof/>
          <w:lang w:eastAsia="zh-CN"/>
        </w:rPr>
        <w:drawing>
          <wp:inline distT="0" distB="0" distL="0" distR="0" wp14:anchorId="19FBD567" wp14:editId="5A65FA59">
            <wp:extent cx="5581650" cy="29050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4220" cy="29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A8" w:rsidRPr="00034CA8">
        <w:rPr>
          <w:rFonts w:ascii="Calibri" w:eastAsiaTheme="minorEastAsia" w:hAnsi="Calibri"/>
          <w:b/>
          <w:caps/>
          <w:color w:val="000000"/>
          <w:kern w:val="24"/>
          <w:sz w:val="20"/>
          <w:szCs w:val="20"/>
          <w:lang w:val="pl-PL" w:eastAsia="zh-CN"/>
        </w:rPr>
        <w:t xml:space="preserve"> </w:t>
      </w:r>
    </w:p>
    <w:p w14:paraId="6A2356E4" w14:textId="6FD72A7D" w:rsidR="00034CA8" w:rsidRDefault="00034CA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034CA8">
        <w:rPr>
          <w:lang w:eastAsia="zh-CN"/>
        </w:rPr>
        <w:t xml:space="preserve">Fill in the form with information from the email (for </w:t>
      </w:r>
      <w:r w:rsidR="00A37C77" w:rsidRPr="00034CA8">
        <w:rPr>
          <w:lang w:eastAsia="zh-CN"/>
        </w:rPr>
        <w:t>assignment:</w:t>
      </w:r>
      <w:r w:rsidRPr="00034CA8">
        <w:rPr>
          <w:lang w:eastAsia="zh-CN"/>
        </w:rPr>
        <w:t xml:space="preserve"> amount, vendor code) and mapping file (for business area we need a mapping)</w:t>
      </w:r>
    </w:p>
    <w:p w14:paraId="05EFF9A4" w14:textId="0D29DD92" w:rsidR="00A37C77" w:rsidRPr="00A37C77" w:rsidRDefault="00A37C77" w:rsidP="00A37C77">
      <w:pPr>
        <w:rPr>
          <w:lang w:val="en-US" w:eastAsia="zh-CN"/>
        </w:rPr>
      </w:pPr>
      <w:r w:rsidRPr="00A37C77">
        <w:rPr>
          <w:lang w:val="pl-PL" w:eastAsia="zh-CN"/>
        </w:rPr>
        <w:t xml:space="preserve">Note: Text = short store name </w:t>
      </w:r>
      <w:r>
        <w:rPr>
          <w:lang w:val="pl-PL" w:eastAsia="zh-CN"/>
        </w:rPr>
        <w:t>&amp;” „ &amp;</w:t>
      </w:r>
      <w:r w:rsidRPr="00A37C77">
        <w:rPr>
          <w:lang w:val="pl-PL" w:eastAsia="zh-CN"/>
        </w:rPr>
        <w:t xml:space="preserve"> media type </w:t>
      </w:r>
      <w:r>
        <w:rPr>
          <w:lang w:val="pl-PL" w:eastAsia="zh-CN"/>
        </w:rPr>
        <w:t xml:space="preserve">&amp;” „ </w:t>
      </w:r>
      <w:r>
        <w:rPr>
          <w:rFonts w:hint="eastAsia"/>
          <w:lang w:val="pl-PL" w:eastAsia="zh-CN"/>
        </w:rPr>
        <w:t>&amp;</w:t>
      </w:r>
      <w:r w:rsidRPr="00A37C77">
        <w:rPr>
          <w:lang w:val="pl-PL" w:eastAsia="zh-CN"/>
        </w:rPr>
        <w:t xml:space="preserve"> the period</w:t>
      </w:r>
    </w:p>
    <w:p w14:paraId="32AE2F13" w14:textId="77777777" w:rsidR="00A37C77" w:rsidRPr="00A37C77" w:rsidRDefault="00A37C77" w:rsidP="00A37C77">
      <w:pPr>
        <w:rPr>
          <w:lang w:val="en-US" w:eastAsia="zh-CN"/>
        </w:rPr>
      </w:pPr>
    </w:p>
    <w:p w14:paraId="5315302A" w14:textId="77777777" w:rsidR="00034CA8" w:rsidRPr="00034CA8" w:rsidRDefault="00034CA8" w:rsidP="00421BBF">
      <w:pPr>
        <w:pStyle w:val="Heading3"/>
        <w:numPr>
          <w:ilvl w:val="2"/>
          <w:numId w:val="24"/>
        </w:numPr>
      </w:pPr>
      <w:bookmarkStart w:id="58" w:name="_Toc86670596"/>
      <w:r w:rsidRPr="00034CA8">
        <w:lastRenderedPageBreak/>
        <w:t>Run payment proposal in SAP F-110</w:t>
      </w:r>
      <w:bookmarkEnd w:id="58"/>
    </w:p>
    <w:p w14:paraId="6D1C45FD" w14:textId="16D68E9E" w:rsidR="00034CA8" w:rsidRPr="00034CA8" w:rsidRDefault="00034CA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034CA8">
        <w:rPr>
          <w:lang w:eastAsia="zh-CN"/>
        </w:rPr>
        <w:t>Go to t-code F-110</w:t>
      </w:r>
    </w:p>
    <w:p w14:paraId="1C8B783A" w14:textId="5AE6D086" w:rsidR="002D3998" w:rsidRPr="00034CA8" w:rsidRDefault="00034CA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034CA8">
        <w:rPr>
          <w:lang w:eastAsia="zh-CN"/>
        </w:rPr>
        <w:t>Fill in the Run Date (today’s date) and Idetification</w:t>
      </w:r>
    </w:p>
    <w:p w14:paraId="489D7657" w14:textId="2FBE9056" w:rsidR="002D3998" w:rsidRDefault="00034CA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034CA8">
        <w:rPr>
          <w:lang w:eastAsia="zh-CN"/>
        </w:rPr>
        <w:t>Fill in the Parameter and Additional log form and click start immediately</w:t>
      </w:r>
    </w:p>
    <w:p w14:paraId="3CB4030B" w14:textId="30F7E994" w:rsidR="00034CA8" w:rsidRDefault="00034CA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034CA8">
        <w:rPr>
          <w:lang w:eastAsia="zh-CN"/>
        </w:rPr>
        <w:t>Create the payment proposal by clicking on Status button</w:t>
      </w:r>
    </w:p>
    <w:p w14:paraId="19738BF9" w14:textId="77777777" w:rsidR="00034CA8" w:rsidRPr="00034CA8" w:rsidRDefault="00034CA8" w:rsidP="00421BBF">
      <w:pPr>
        <w:pStyle w:val="Heading3"/>
        <w:numPr>
          <w:ilvl w:val="2"/>
          <w:numId w:val="24"/>
        </w:numPr>
      </w:pPr>
      <w:bookmarkStart w:id="59" w:name="_Toc86670597"/>
      <w:r w:rsidRPr="00034CA8">
        <w:t>Conduct payment in SAP F-110</w:t>
      </w:r>
      <w:bookmarkEnd w:id="59"/>
    </w:p>
    <w:p w14:paraId="31C8A244" w14:textId="2C1D8E0B" w:rsidR="00034CA8" w:rsidRPr="00034CA8" w:rsidRDefault="00034CA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034CA8">
        <w:rPr>
          <w:lang w:eastAsia="zh-CN"/>
        </w:rPr>
        <w:t>Conduct payment in SAP F-110 &amp; BCM authorization</w:t>
      </w:r>
    </w:p>
    <w:p w14:paraId="430CC1D4" w14:textId="77777777" w:rsidR="00034CA8" w:rsidRPr="00034CA8" w:rsidRDefault="00034CA8" w:rsidP="00421BBF">
      <w:pPr>
        <w:pStyle w:val="Heading3"/>
        <w:numPr>
          <w:ilvl w:val="2"/>
          <w:numId w:val="24"/>
        </w:numPr>
      </w:pPr>
      <w:bookmarkStart w:id="60" w:name="_Toc86670598"/>
      <w:r w:rsidRPr="00034CA8">
        <w:t>Send final payment list (C)</w:t>
      </w:r>
      <w:bookmarkEnd w:id="60"/>
    </w:p>
    <w:p w14:paraId="4643925D" w14:textId="26B9E2F6" w:rsidR="00034CA8" w:rsidRPr="00034CA8" w:rsidRDefault="00034CA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034CA8">
        <w:rPr>
          <w:lang w:eastAsia="zh-CN"/>
        </w:rPr>
        <w:t>Send final payment list (C)</w:t>
      </w:r>
    </w:p>
    <w:p w14:paraId="0332269D" w14:textId="101D9E43" w:rsidR="00034CA8" w:rsidRPr="00034CA8" w:rsidRDefault="00E346C1" w:rsidP="00421BBF">
      <w:pPr>
        <w:pStyle w:val="Heading3"/>
        <w:numPr>
          <w:ilvl w:val="2"/>
          <w:numId w:val="24"/>
        </w:numPr>
      </w:pPr>
      <w:r>
        <w:rPr>
          <w:rFonts w:hint="eastAsia"/>
          <w:lang w:eastAsia="zh-CN"/>
        </w:rPr>
        <w:t>Top</w:t>
      </w:r>
      <w:r>
        <w:t xml:space="preserve"> </w:t>
      </w:r>
      <w:r>
        <w:rPr>
          <w:lang w:eastAsia="zh-CN"/>
        </w:rPr>
        <w:t xml:space="preserve">up </w:t>
      </w:r>
      <w:r w:rsidR="00C01463" w:rsidRPr="00C01463">
        <w:rPr>
          <w:lang w:eastAsia="zh-CN"/>
        </w:rPr>
        <w:t>Media Platform Balance</w:t>
      </w:r>
      <w:r w:rsidR="00C01463">
        <w:rPr>
          <w:lang w:eastAsia="zh-CN"/>
        </w:rPr>
        <w:t xml:space="preserve"> in </w:t>
      </w:r>
      <w:proofErr w:type="spellStart"/>
      <w:r w:rsidR="00C01463">
        <w:rPr>
          <w:lang w:eastAsia="zh-CN"/>
        </w:rPr>
        <w:t>Alimama</w:t>
      </w:r>
      <w:proofErr w:type="spellEnd"/>
    </w:p>
    <w:p w14:paraId="540D2CFC" w14:textId="50442F36" w:rsidR="00034CA8" w:rsidRDefault="00034CA8" w:rsidP="00034CA8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034CA8">
        <w:rPr>
          <w:lang w:eastAsia="zh-CN"/>
        </w:rPr>
        <w:t xml:space="preserve">Go to </w:t>
      </w:r>
      <w:proofErr w:type="spellStart"/>
      <w:r w:rsidR="00C01463">
        <w:rPr>
          <w:lang w:eastAsia="zh-CN"/>
        </w:rPr>
        <w:t>Alimama</w:t>
      </w:r>
      <w:proofErr w:type="spellEnd"/>
      <w:r w:rsidR="00C01463">
        <w:rPr>
          <w:lang w:eastAsia="zh-CN"/>
        </w:rPr>
        <w:t xml:space="preserve"> </w:t>
      </w:r>
      <w:r w:rsidR="00C01463" w:rsidRPr="00C01463">
        <w:rPr>
          <w:lang w:eastAsia="zh-CN"/>
        </w:rPr>
        <w:t xml:space="preserve">Media Platform </w:t>
      </w:r>
      <w:r w:rsidRPr="00034CA8">
        <w:rPr>
          <w:lang w:eastAsia="zh-CN"/>
        </w:rPr>
        <w:t>and log in</w:t>
      </w:r>
    </w:p>
    <w:p w14:paraId="2864E60C" w14:textId="3BB64831" w:rsid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Click Top Up</w:t>
      </w:r>
    </w:p>
    <w:p w14:paraId="51AC6C9E" w14:textId="7DD5E054" w:rsid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 xml:space="preserve">Input amount then </w:t>
      </w:r>
      <w:r w:rsidR="008B72B1" w:rsidRPr="00A37C77">
        <w:rPr>
          <w:lang w:eastAsia="zh-CN"/>
        </w:rPr>
        <w:t>click” Top</w:t>
      </w:r>
      <w:r w:rsidRPr="00A37C77">
        <w:rPr>
          <w:lang w:eastAsia="zh-CN"/>
        </w:rPr>
        <w:t xml:space="preserve"> up Now”</w:t>
      </w:r>
    </w:p>
    <w:p w14:paraId="6A1F35F3" w14:textId="7802D36C" w:rsidR="00C01463" w:rsidRDefault="00C01463" w:rsidP="00C01463">
      <w:pPr>
        <w:pStyle w:val="Heading3"/>
        <w:numPr>
          <w:ilvl w:val="2"/>
          <w:numId w:val="24"/>
        </w:numPr>
      </w:pPr>
      <w:r>
        <w:t>Pay in the Alipay</w:t>
      </w:r>
    </w:p>
    <w:p w14:paraId="110BFDC4" w14:textId="77777777" w:rsidR="00C01463" w:rsidRPr="00C01463" w:rsidRDefault="00C01463" w:rsidP="00C01463">
      <w:pPr>
        <w:rPr>
          <w:lang w:eastAsia="zh-CN"/>
        </w:rPr>
      </w:pPr>
    </w:p>
    <w:p w14:paraId="42245742" w14:textId="4ADA3222" w:rsidR="00034CA8" w:rsidRP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lastRenderedPageBreak/>
        <w:t xml:space="preserve">Choose payment method </w:t>
      </w:r>
      <w:r w:rsidR="008B72B1" w:rsidRPr="00A37C77">
        <w:rPr>
          <w:lang w:eastAsia="zh-CN"/>
        </w:rPr>
        <w:t>of” Login</w:t>
      </w:r>
      <w:r w:rsidRPr="00A37C77">
        <w:rPr>
          <w:lang w:eastAsia="zh-CN"/>
        </w:rPr>
        <w:t xml:space="preserve"> Alipay account to pay”, then login to Alipay account, click Next.</w:t>
      </w:r>
    </w:p>
    <w:p w14:paraId="2403F50B" w14:textId="36FEF4B5" w:rsidR="00A37C77" w:rsidRP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Login to Alipay account in Alipay platform</w:t>
      </w:r>
    </w:p>
    <w:p w14:paraId="7D289A67" w14:textId="79086D60" w:rsidR="00A37C77" w:rsidRP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Double check the payment information</w:t>
      </w:r>
    </w:p>
    <w:p w14:paraId="6400471F" w14:textId="1353CFFD" w:rsid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Click Payment</w:t>
      </w:r>
    </w:p>
    <w:p w14:paraId="115ED017" w14:textId="2438CAE7" w:rsidR="00C01463" w:rsidRPr="00C01463" w:rsidRDefault="00C01463" w:rsidP="00C01463">
      <w:pPr>
        <w:pStyle w:val="Heading3"/>
        <w:numPr>
          <w:ilvl w:val="2"/>
          <w:numId w:val="24"/>
        </w:numPr>
      </w:pPr>
      <w:r>
        <w:t>Confirm payment in the E-banking</w:t>
      </w:r>
    </w:p>
    <w:p w14:paraId="4309BD6E" w14:textId="74EBDE69" w:rsidR="00A37C77" w:rsidRP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Click Use Corpotate E-banking</w:t>
      </w:r>
    </w:p>
    <w:p w14:paraId="44F337BC" w14:textId="7A60DE38" w:rsidR="00A37C77" w:rsidRP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Select payment bank China Merchant Bank (CMB in short), Click Next</w:t>
      </w:r>
    </w:p>
    <w:p w14:paraId="03598831" w14:textId="6B56839B" w:rsidR="00A37C77" w:rsidRP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Click ”Log in e-banking to pay”</w:t>
      </w:r>
    </w:p>
    <w:p w14:paraId="7103B5B6" w14:textId="21F422EE" w:rsidR="00A37C77" w:rsidRP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Auto link to CMB E-banking, input E-banking user name, login password, u-key password and captcha. Then login CMB E-banking.</w:t>
      </w:r>
    </w:p>
    <w:p w14:paraId="4A3DD6E6" w14:textId="125C0232" w:rsid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Select Business Model and payment bank account, input the payment purpose and payment description, souble check the payment amount, then confirm.</w:t>
      </w:r>
    </w:p>
    <w:p w14:paraId="355C39E9" w14:textId="1D1369E1" w:rsidR="00C01463" w:rsidRDefault="00C01463" w:rsidP="00421BBF">
      <w:pPr>
        <w:pStyle w:val="Heading3"/>
        <w:numPr>
          <w:ilvl w:val="2"/>
          <w:numId w:val="24"/>
        </w:numPr>
      </w:pPr>
      <w:bookmarkStart w:id="61" w:name="_Toc86670601"/>
      <w:r w:rsidRPr="00C01463">
        <w:t>Reconcile the payment information</w:t>
      </w:r>
    </w:p>
    <w:p w14:paraId="0CD1A9EB" w14:textId="61533401" w:rsidR="00C01463" w:rsidRDefault="00C01463" w:rsidP="00C01463">
      <w:pPr>
        <w:pStyle w:val="Heading4"/>
        <w:numPr>
          <w:ilvl w:val="3"/>
          <w:numId w:val="24"/>
        </w:numPr>
        <w:spacing w:after="160" w:line="259" w:lineRule="auto"/>
      </w:pPr>
      <w:r>
        <w:t>Go to Alipay and check the payment detail</w:t>
      </w:r>
    </w:p>
    <w:p w14:paraId="4FFEEB78" w14:textId="2539DADB" w:rsidR="00C01463" w:rsidRPr="00C01463" w:rsidRDefault="00C01463" w:rsidP="00C01463">
      <w:pPr>
        <w:pStyle w:val="Heading4"/>
        <w:numPr>
          <w:ilvl w:val="3"/>
          <w:numId w:val="24"/>
        </w:numPr>
        <w:spacing w:after="160" w:line="259" w:lineRule="auto"/>
      </w:pPr>
      <w:r w:rsidRPr="00C01463">
        <w:lastRenderedPageBreak/>
        <w:t>Reconcile</w:t>
      </w:r>
      <w:r w:rsidRPr="00C01463">
        <w:rPr>
          <w:rFonts w:hint="eastAsia"/>
        </w:rPr>
        <w:t xml:space="preserve"> the payment </w:t>
      </w:r>
      <w:r w:rsidRPr="00C01463">
        <w:t>information with payment list</w:t>
      </w:r>
    </w:p>
    <w:p w14:paraId="0BBB82FA" w14:textId="3E6B4C55" w:rsidR="00A37C77" w:rsidRDefault="00C01463" w:rsidP="00421BBF">
      <w:pPr>
        <w:pStyle w:val="Heading3"/>
        <w:numPr>
          <w:ilvl w:val="2"/>
          <w:numId w:val="24"/>
        </w:numPr>
      </w:pPr>
      <w:r w:rsidRPr="00C01463">
        <w:t xml:space="preserve"> </w:t>
      </w:r>
      <w:r w:rsidR="00A37C77" w:rsidRPr="00A37C77">
        <w:t>E-banking approval process (stays manual)</w:t>
      </w:r>
      <w:bookmarkEnd w:id="61"/>
    </w:p>
    <w:p w14:paraId="79D0EC45" w14:textId="1DE42CFA" w:rsid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Inform E-banking authorization</w:t>
      </w:r>
    </w:p>
    <w:p w14:paraId="559E3595" w14:textId="4CB540D4" w:rsidR="00A37C77" w:rsidRPr="00A37C77" w:rsidRDefault="00A37C77" w:rsidP="00A37C77">
      <w:pPr>
        <w:pStyle w:val="Heading4"/>
        <w:numPr>
          <w:ilvl w:val="3"/>
          <w:numId w:val="24"/>
        </w:numPr>
        <w:spacing w:after="160" w:line="259" w:lineRule="auto"/>
        <w:rPr>
          <w:lang w:eastAsia="zh-CN"/>
        </w:rPr>
      </w:pPr>
      <w:r w:rsidRPr="00A37C77">
        <w:rPr>
          <w:lang w:eastAsia="zh-CN"/>
        </w:rPr>
        <w:t>E-banking approval process</w:t>
      </w:r>
    </w:p>
    <w:p w14:paraId="3B897BAD" w14:textId="77777777" w:rsidR="00A37C77" w:rsidRPr="00A37C77" w:rsidRDefault="00A37C77" w:rsidP="00A37C77">
      <w:pPr>
        <w:rPr>
          <w:lang w:val="en-US" w:eastAsia="zh-CN"/>
        </w:rPr>
      </w:pPr>
    </w:p>
    <w:p w14:paraId="5D5F65B6" w14:textId="77777777" w:rsidR="00585734" w:rsidRPr="002B0A42" w:rsidRDefault="00585734" w:rsidP="002B0A42">
      <w:pPr>
        <w:rPr>
          <w:rFonts w:eastAsia="MS Mincho"/>
          <w:lang w:val="en-US" w:eastAsia="ja-JP"/>
        </w:rPr>
      </w:pPr>
    </w:p>
    <w:p w14:paraId="2FCDE3EA" w14:textId="5C669981" w:rsidR="00C9640D" w:rsidRDefault="00FE5D09" w:rsidP="00421BBF">
      <w:pPr>
        <w:pStyle w:val="Heading3"/>
        <w:numPr>
          <w:ilvl w:val="2"/>
          <w:numId w:val="24"/>
        </w:numPr>
      </w:pPr>
      <w:bookmarkStart w:id="62" w:name="_Email_notification_of"/>
      <w:bookmarkStart w:id="63" w:name="_Toc86670602"/>
      <w:bookmarkEnd w:id="62"/>
      <w:r>
        <w:rPr>
          <w:rFonts w:hint="eastAsia"/>
        </w:rPr>
        <w:t xml:space="preserve">Send </w:t>
      </w:r>
      <w:r>
        <w:t>Mail Result</w:t>
      </w:r>
      <w:bookmarkEnd w:id="63"/>
      <w:r>
        <w:rPr>
          <w:rFonts w:hint="eastAsia"/>
        </w:rPr>
        <w:t xml:space="preserve"> </w:t>
      </w:r>
      <w:r w:rsidR="00EE0444">
        <w:t xml:space="preserve"> </w:t>
      </w:r>
    </w:p>
    <w:p w14:paraId="08AD57F6" w14:textId="77777777" w:rsidR="00971FD1" w:rsidRDefault="0012766D" w:rsidP="002D3998">
      <w:pPr>
        <w:pStyle w:val="ListParagraph"/>
        <w:numPr>
          <w:ilvl w:val="0"/>
          <w:numId w:val="15"/>
        </w:numPr>
        <w:rPr>
          <w:rFonts w:eastAsia="MS Mincho"/>
          <w:lang w:val="en-US" w:eastAsia="ja-JP"/>
        </w:rPr>
      </w:pPr>
      <w:r w:rsidRPr="0012766D">
        <w:rPr>
          <w:rFonts w:ascii="Microsoft YaHei" w:eastAsia="Microsoft YaHei" w:hAnsi="Microsoft YaHei" w:cs="Microsoft YaHei"/>
          <w:lang w:val="en-US" w:eastAsia="zh-CN"/>
        </w:rPr>
        <w:t>When the robot finishes running, send the file of the above download result template style to the mailbox of the specified user</w:t>
      </w:r>
    </w:p>
    <w:p w14:paraId="7D142492" w14:textId="77777777" w:rsidR="00F22D3E" w:rsidRPr="001A031D" w:rsidRDefault="003A32E2" w:rsidP="00421BBF">
      <w:pPr>
        <w:pStyle w:val="Heading2"/>
        <w:numPr>
          <w:ilvl w:val="1"/>
          <w:numId w:val="9"/>
        </w:numPr>
      </w:pPr>
      <w:bookmarkStart w:id="64" w:name="_Toc86670603"/>
      <w:r>
        <w:t>Exceptions</w:t>
      </w:r>
      <w:bookmarkStart w:id="65" w:name="_Email_execution_summary:"/>
      <w:bookmarkEnd w:id="65"/>
      <w:bookmarkEnd w:id="64"/>
    </w:p>
    <w:p w14:paraId="08CBFBB0" w14:textId="77777777" w:rsidR="00971FD1" w:rsidRDefault="00971FD1" w:rsidP="001A031D">
      <w:pPr>
        <w:pStyle w:val="Documentsubtitle"/>
      </w:pPr>
      <w:r>
        <w:t>Email execution summary:</w:t>
      </w:r>
    </w:p>
    <w:p w14:paraId="14835227" w14:textId="77777777" w:rsidR="002146FF" w:rsidRDefault="00C06DD1" w:rsidP="002D3998">
      <w:pPr>
        <w:pStyle w:val="ListParagraph"/>
        <w:numPr>
          <w:ilvl w:val="0"/>
          <w:numId w:val="16"/>
        </w:numPr>
      </w:pPr>
      <w:r>
        <w:t>Generate an execution summary as Excel file</w:t>
      </w:r>
      <w:r w:rsidR="00324B33">
        <w:t xml:space="preserve"> at the end of the entire process</w:t>
      </w:r>
    </w:p>
    <w:p w14:paraId="0CF35306" w14:textId="4CC3E1F3" w:rsidR="002146FF" w:rsidRDefault="00324B33" w:rsidP="002D3998">
      <w:pPr>
        <w:pStyle w:val="ListParagraph"/>
        <w:numPr>
          <w:ilvl w:val="0"/>
          <w:numId w:val="16"/>
        </w:numPr>
      </w:pPr>
      <w:r>
        <w:t>P</w:t>
      </w:r>
      <w:r w:rsidR="002146FF">
        <w:t xml:space="preserve">ut in the execution result </w:t>
      </w:r>
      <w:r>
        <w:t xml:space="preserve">of each sub process/ step </w:t>
      </w:r>
      <w:r w:rsidR="002146FF">
        <w:t>based on the</w:t>
      </w:r>
      <w:r>
        <w:t xml:space="preserve"> RPA</w:t>
      </w:r>
      <w:r w:rsidR="002146FF">
        <w:t xml:space="preserve"> log</w:t>
      </w:r>
    </w:p>
    <w:p w14:paraId="5BB8A2E1" w14:textId="21B4269D" w:rsidR="00570029" w:rsidRDefault="00570029" w:rsidP="00570029">
      <w:pPr>
        <w:pStyle w:val="Heading2"/>
        <w:numPr>
          <w:ilvl w:val="2"/>
          <w:numId w:val="9"/>
        </w:numPr>
      </w:pPr>
      <w:bookmarkStart w:id="66" w:name="_Toc83734440"/>
      <w:bookmarkStart w:id="67" w:name="_Hlk83393122"/>
      <w:r w:rsidRPr="0006760B">
        <w:lastRenderedPageBreak/>
        <w:t>Send email for business exception</w:t>
      </w:r>
      <w:bookmarkEnd w:id="66"/>
      <w:bookmarkEnd w:id="67"/>
    </w:p>
    <w:p w14:paraId="554D8115" w14:textId="77777777" w:rsidR="00570029" w:rsidRDefault="00570029" w:rsidP="00570029">
      <w:pPr>
        <w:pStyle w:val="Heading2"/>
        <w:numPr>
          <w:ilvl w:val="3"/>
          <w:numId w:val="9"/>
        </w:numPr>
      </w:pPr>
      <w:r w:rsidRPr="008A6C52">
        <w:t>Business exception</w:t>
      </w:r>
      <w:r>
        <w:t xml:space="preserve"> – Cannot login </w:t>
      </w:r>
      <w:proofErr w:type="spellStart"/>
      <w:r>
        <w:t>Alimama</w:t>
      </w:r>
      <w:proofErr w:type="spellEnd"/>
      <w:r>
        <w:t xml:space="preserve"> media platform</w:t>
      </w:r>
    </w:p>
    <w:p w14:paraId="11C0011F" w14:textId="6F5DE663" w:rsidR="00570029" w:rsidRDefault="00570029" w:rsidP="00570029">
      <w:pPr>
        <w:pStyle w:val="ListParagraph"/>
      </w:pPr>
      <w:r w:rsidRPr="007D2BEB">
        <w:rPr>
          <w:rFonts w:eastAsia="Microsoft YaHei" w:cs="Microsoft YaHei"/>
          <w:noProof/>
          <w:lang w:eastAsia="zh-CN"/>
        </w:rPr>
        <mc:AlternateContent>
          <mc:Choice Requires="wps">
            <w:drawing>
              <wp:inline distT="0" distB="0" distL="0" distR="0" wp14:anchorId="208DE1E6" wp14:editId="0AB19B6E">
                <wp:extent cx="5857875" cy="3114675"/>
                <wp:effectExtent l="0" t="0" r="28575" b="28575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114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C3061" w14:textId="77777777" w:rsidR="008F4391" w:rsidRDefault="008F4391" w:rsidP="008F4391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From: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Robot</w:t>
                            </w:r>
                          </w:p>
                          <w:p w14:paraId="49C8EF8D" w14:textId="77777777" w:rsidR="008F4391" w:rsidRPr="009E207E" w:rsidRDefault="008F4391" w:rsidP="008F4391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o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t xml:space="preserve"> 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Min.CHEN@loreal.com; Patty.DING@loreal.com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（M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aintain in Config file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）</w:t>
                            </w:r>
                          </w:p>
                          <w:p w14:paraId="70B8D33E" w14:textId="46B818AA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8F4391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Subject</w:t>
                            </w:r>
                            <w:r w:rsidRPr="008F4391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EC Media Top Up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Business exception –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Alimama</w:t>
                            </w:r>
                            <w:proofErr w:type="spellEnd"/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media platform login issue – MM.DD.YYYY</w:t>
                            </w:r>
                          </w:p>
                          <w:p w14:paraId="7D8CF373" w14:textId="77777777" w:rsidR="0017640B" w:rsidRPr="008F4391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8F4391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Email body</w:t>
                            </w:r>
                            <w:r w:rsidRPr="008F4391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</w:p>
                          <w:p w14:paraId="23647259" w14:textId="77777777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Hi Team,</w:t>
                            </w:r>
                          </w:p>
                          <w:p w14:paraId="3D3E353A" w14:textId="77777777" w:rsidR="0017640B" w:rsidRPr="009E207E" w:rsidRDefault="0017640B" w:rsidP="0017640B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（此邮件由机器人自动发送，请勿直接回复。）</w:t>
                            </w:r>
                          </w:p>
                          <w:p w14:paraId="53AABF17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ello Sir/Madam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5871BF61" w14:textId="168F79CD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   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由于登录验证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程序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出现问题，机器人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在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阿里妈妈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平台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无法进行正常的用户登录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1EC7C6E7" w14:textId="77777777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为了避免影响您正常运行相关流程，请您做好相应处理。给您带来不便，敬请谅解。</w:t>
                            </w:r>
                          </w:p>
                          <w:p w14:paraId="71265D83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67DE635F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Kind regards,</w:t>
                            </w:r>
                          </w:p>
                          <w:p w14:paraId="6F1542EF" w14:textId="77777777" w:rsidR="0017640B" w:rsidRPr="00FE1049" w:rsidRDefault="0017640B" w:rsidP="0017640B">
                            <w:pPr>
                              <w:jc w:val="left"/>
                              <w:rPr>
                                <w:rFonts w:cs="Times New Roman"/>
                                <w:b/>
                                <w:bCs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</w:pPr>
                            <w:r w:rsidRPr="004F3A83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 xml:space="preserve">PSSC Robot,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L’</w:t>
                            </w:r>
                            <w:r w:rsidRPr="0017640B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oreal</w:t>
                            </w:r>
                            <w:proofErr w:type="spellEnd"/>
                          </w:p>
                          <w:p w14:paraId="17885216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08DE1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1.25pt;height:24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">
                <v:textbox>
                  <w:txbxContent>
                    <w:p w14:paraId="55AC3061" w14:textId="77777777" w:rsidR="008F4391" w:rsidRDefault="008F4391" w:rsidP="008F4391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From: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Robot</w:t>
                      </w:r>
                    </w:p>
                    <w:p w14:paraId="49C8EF8D" w14:textId="77777777" w:rsidR="008F4391" w:rsidRPr="009E207E" w:rsidRDefault="008F4391" w:rsidP="008F4391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T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o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t xml:space="preserve"> 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Min.CHEN@loreal.com; Patty.DING@loreal.com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（M</w:t>
                      </w:r>
                      <w:r w:rsidRPr="008A6C52">
                        <w:rPr>
                          <w:rFonts w:ascii="Microsoft YaHei" w:eastAsia="Microsoft YaHei" w:hAnsi="Microsoft YaHei" w:cs="Times New Roman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aintain in Config file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）</w:t>
                      </w:r>
                    </w:p>
                    <w:p w14:paraId="70B8D33E" w14:textId="46B818AA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8F4391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Subject</w:t>
                      </w:r>
                      <w:r w:rsidRPr="008F4391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EC Media Top Up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Business exception –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Alimama</w:t>
                      </w:r>
                      <w:proofErr w:type="spellEnd"/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media platform login issue – MM.DD.YYYY</w:t>
                      </w:r>
                    </w:p>
                    <w:p w14:paraId="7D8CF373" w14:textId="77777777" w:rsidR="0017640B" w:rsidRPr="008F4391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8F4391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Email body</w:t>
                      </w:r>
                      <w:r w:rsidRPr="008F4391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</w:p>
                    <w:p w14:paraId="23647259" w14:textId="77777777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Hi Team,</w:t>
                      </w:r>
                    </w:p>
                    <w:p w14:paraId="3D3E353A" w14:textId="77777777" w:rsidR="0017640B" w:rsidRPr="009E207E" w:rsidRDefault="0017640B" w:rsidP="0017640B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（此邮件由机器人自动发送，请勿直接回复。）</w:t>
                      </w:r>
                    </w:p>
                    <w:p w14:paraId="53AABF17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ello Sir/Madam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5871BF61" w14:textId="168F79CD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    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由于登录验证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程序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出现问题，机器人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在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阿里妈妈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平台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无法进行正常的用户登录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1EC7C6E7" w14:textId="77777777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为了避免影响您正常运行相关流程，请您做好相应处理。给您带来不便，敬请谅解。</w:t>
                      </w:r>
                    </w:p>
                    <w:p w14:paraId="71265D83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67DE635F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Kind regards,</w:t>
                      </w:r>
                    </w:p>
                    <w:p w14:paraId="6F1542EF" w14:textId="77777777" w:rsidR="0017640B" w:rsidRPr="00FE1049" w:rsidRDefault="0017640B" w:rsidP="0017640B">
                      <w:pPr>
                        <w:jc w:val="left"/>
                        <w:rPr>
                          <w:rFonts w:cs="Times New Roman"/>
                          <w:b/>
                          <w:bCs/>
                          <w:color w:val="65610B" w:themeColor="background2" w:themeShade="40"/>
                          <w:sz w:val="20"/>
                          <w:lang w:eastAsia="zh-CN"/>
                        </w:rPr>
                      </w:pPr>
                      <w:r w:rsidRPr="004F3A83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 xml:space="preserve">PSSC Robot, </w:t>
                      </w:r>
                      <w:proofErr w:type="spellStart"/>
                      <w:r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L’</w:t>
                      </w:r>
                      <w:r w:rsidRPr="0017640B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oreal</w:t>
                      </w:r>
                      <w:proofErr w:type="spellEnd"/>
                    </w:p>
                    <w:p w14:paraId="17885216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9622E00" w14:textId="53DF568B" w:rsidR="00570029" w:rsidRDefault="00570029" w:rsidP="00570029">
      <w:pPr>
        <w:pStyle w:val="Heading2"/>
        <w:numPr>
          <w:ilvl w:val="3"/>
          <w:numId w:val="9"/>
        </w:numPr>
      </w:pPr>
      <w:r w:rsidRPr="008A6C52">
        <w:lastRenderedPageBreak/>
        <w:t>Business exception</w:t>
      </w:r>
      <w:r>
        <w:t xml:space="preserve"> – Cannot login </w:t>
      </w:r>
      <w:r>
        <w:rPr>
          <w:rFonts w:hint="eastAsia"/>
          <w:lang w:eastAsia="zh-CN"/>
        </w:rPr>
        <w:t>Contacts</w:t>
      </w:r>
      <w:r>
        <w:t xml:space="preserve"> </w:t>
      </w:r>
      <w:r>
        <w:rPr>
          <w:rFonts w:hint="eastAsia"/>
          <w:lang w:eastAsia="zh-CN"/>
        </w:rPr>
        <w:t>Flights</w:t>
      </w:r>
    </w:p>
    <w:p w14:paraId="005C5410" w14:textId="181FB217" w:rsidR="00570029" w:rsidRDefault="00570029" w:rsidP="00570029">
      <w:pPr>
        <w:pStyle w:val="ListParagraph"/>
      </w:pPr>
      <w:r w:rsidRPr="007D2BEB">
        <w:rPr>
          <w:rFonts w:eastAsia="Microsoft YaHei" w:cs="Microsoft YaHei"/>
          <w:noProof/>
          <w:lang w:eastAsia="zh-CN"/>
        </w:rPr>
        <mc:AlternateContent>
          <mc:Choice Requires="wps">
            <w:drawing>
              <wp:inline distT="0" distB="0" distL="0" distR="0" wp14:anchorId="74C165A5" wp14:editId="3A656B38">
                <wp:extent cx="5857875" cy="2819400"/>
                <wp:effectExtent l="0" t="0" r="28575" b="1905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35A39" w14:textId="77777777" w:rsidR="0017640B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From: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Robot</w:t>
                            </w:r>
                          </w:p>
                          <w:p w14:paraId="0268F7E8" w14:textId="77777777" w:rsidR="0017640B" w:rsidRPr="009E207E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o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t xml:space="preserve"> 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Min.CHEN@loreal.com; Patty.DING@loreal.com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（M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aintain in Config file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）</w:t>
                            </w:r>
                          </w:p>
                          <w:p w14:paraId="0FFB1F6E" w14:textId="73F0B233" w:rsidR="0017640B" w:rsidRPr="009E207E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Subject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EC Media Top Up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Business exception–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Contacts Flights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login issue – MM.DD.YYYY</w:t>
                            </w:r>
                          </w:p>
                          <w:p w14:paraId="2FF16F85" w14:textId="77777777" w:rsidR="0017640B" w:rsidRPr="00013AC5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Email body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</w:p>
                          <w:p w14:paraId="5C500068" w14:textId="77777777" w:rsidR="0017640B" w:rsidRPr="009E207E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Hi Team,</w:t>
                            </w:r>
                          </w:p>
                          <w:p w14:paraId="042C6D60" w14:textId="036046F4" w:rsidR="0017640B" w:rsidRPr="009E207E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（此邮件由机器人自动发送，请勿直接回复。）</w:t>
                            </w:r>
                          </w:p>
                          <w:p w14:paraId="376CBC50" w14:textId="77777777" w:rsidR="0017640B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ello Sir/Madam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61812AFE" w14:textId="78111BDF" w:rsidR="0017640B" w:rsidRPr="00570029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   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由于登录验证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程序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出现问题，机器人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在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Contacts Flights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无法进行正常的用户登录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335B3BA0" w14:textId="77777777" w:rsidR="0017640B" w:rsidRPr="00570029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为了避免影响您正常运行相关流程，请您做好相应处理。给您带来不便，敬请谅解。</w:t>
                            </w:r>
                          </w:p>
                          <w:p w14:paraId="4E0B2B70" w14:textId="77777777" w:rsidR="0017640B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1D8E3803" w14:textId="77777777" w:rsidR="0017640B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Kind regards,</w:t>
                            </w:r>
                          </w:p>
                          <w:p w14:paraId="734BD240" w14:textId="77777777" w:rsidR="0017640B" w:rsidRPr="00FE1049" w:rsidRDefault="0017640B" w:rsidP="0017640B">
                            <w:pPr>
                              <w:jc w:val="left"/>
                              <w:rPr>
                                <w:rFonts w:cs="Times New Roman"/>
                                <w:b/>
                                <w:bCs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</w:pPr>
                            <w:r w:rsidRPr="004F3A83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 xml:space="preserve">PSSC Robot,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L’</w:t>
                            </w:r>
                            <w:r w:rsidRPr="0017640B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oreal</w:t>
                            </w:r>
                            <w:proofErr w:type="spellEnd"/>
                          </w:p>
                          <w:p w14:paraId="62B122C1" w14:textId="77777777" w:rsidR="0017640B" w:rsidRDefault="0017640B" w:rsidP="00907392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165A5" id="_x0000_s1027" type="#_x0000_t202" style="width:461.2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">
                <v:textbox>
                  <w:txbxContent>
                    <w:p w14:paraId="15C35A39" w14:textId="77777777" w:rsidR="0017640B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From: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Robot</w:t>
                      </w:r>
                    </w:p>
                    <w:p w14:paraId="0268F7E8" w14:textId="77777777" w:rsidR="0017640B" w:rsidRPr="009E207E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T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o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t xml:space="preserve"> 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Min.CHEN@loreal.com; Patty.DING@loreal.com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（M</w:t>
                      </w:r>
                      <w:r w:rsidRPr="008A6C52">
                        <w:rPr>
                          <w:rFonts w:ascii="Microsoft YaHei" w:eastAsia="Microsoft YaHei" w:hAnsi="Microsoft YaHei" w:cs="Times New Roman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aintain in Config file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）</w:t>
                      </w:r>
                    </w:p>
                    <w:p w14:paraId="0FFB1F6E" w14:textId="73F0B233" w:rsidR="0017640B" w:rsidRPr="009E207E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Subject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EC Media Top Up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Business exception–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Contacts Flights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login issue – MM.DD.YYYY</w:t>
                      </w:r>
                    </w:p>
                    <w:p w14:paraId="2FF16F85" w14:textId="77777777" w:rsidR="0017640B" w:rsidRPr="00013AC5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Email body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</w:p>
                    <w:p w14:paraId="5C500068" w14:textId="77777777" w:rsidR="0017640B" w:rsidRPr="009E207E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Hi Team,</w:t>
                      </w:r>
                    </w:p>
                    <w:p w14:paraId="042C6D60" w14:textId="036046F4" w:rsidR="0017640B" w:rsidRPr="009E207E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（此邮件由机器人自动发送，请勿直接回复。）</w:t>
                      </w:r>
                    </w:p>
                    <w:p w14:paraId="376CBC50" w14:textId="77777777" w:rsidR="0017640B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ello Sir/Madam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61812AFE" w14:textId="78111BDF" w:rsidR="0017640B" w:rsidRPr="00570029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    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由于登录验证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程序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出现问题，机器人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在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Contacts Flights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无法进行正常的用户登录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335B3BA0" w14:textId="77777777" w:rsidR="0017640B" w:rsidRPr="00570029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为了避免影响您正常运行相关流程，请您做好相应处理。给您带来不便，敬请谅解。</w:t>
                      </w:r>
                    </w:p>
                    <w:p w14:paraId="4E0B2B70" w14:textId="77777777" w:rsidR="0017640B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1D8E3803" w14:textId="77777777" w:rsidR="0017640B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Kind regards,</w:t>
                      </w:r>
                    </w:p>
                    <w:p w14:paraId="734BD240" w14:textId="77777777" w:rsidR="0017640B" w:rsidRPr="00FE1049" w:rsidRDefault="0017640B" w:rsidP="0017640B">
                      <w:pPr>
                        <w:jc w:val="left"/>
                        <w:rPr>
                          <w:rFonts w:cs="Times New Roman"/>
                          <w:b/>
                          <w:bCs/>
                          <w:color w:val="65610B" w:themeColor="background2" w:themeShade="40"/>
                          <w:sz w:val="20"/>
                          <w:lang w:eastAsia="zh-CN"/>
                        </w:rPr>
                      </w:pPr>
                      <w:r w:rsidRPr="004F3A83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 xml:space="preserve">PSSC Robot, </w:t>
                      </w:r>
                      <w:proofErr w:type="spellStart"/>
                      <w:r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L’</w:t>
                      </w:r>
                      <w:r w:rsidRPr="0017640B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oreal</w:t>
                      </w:r>
                      <w:proofErr w:type="spellEnd"/>
                    </w:p>
                    <w:p w14:paraId="62B122C1" w14:textId="77777777" w:rsidR="0017640B" w:rsidRDefault="0017640B" w:rsidP="00907392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A0A413" w14:textId="25BBB88C" w:rsidR="00570029" w:rsidRDefault="00570029" w:rsidP="00570029">
      <w:pPr>
        <w:pStyle w:val="Heading2"/>
        <w:numPr>
          <w:ilvl w:val="3"/>
          <w:numId w:val="9"/>
        </w:numPr>
      </w:pPr>
      <w:r w:rsidRPr="008A6C52">
        <w:t>Business exception</w:t>
      </w:r>
      <w:r>
        <w:t xml:space="preserve"> – Cannot login </w:t>
      </w:r>
      <w:r>
        <w:rPr>
          <w:rFonts w:hint="eastAsia"/>
          <w:lang w:eastAsia="zh-CN"/>
        </w:rPr>
        <w:t>ERP</w:t>
      </w:r>
      <w:r>
        <w:t xml:space="preserve"> </w:t>
      </w:r>
      <w:r>
        <w:rPr>
          <w:rFonts w:hint="eastAsia"/>
          <w:lang w:eastAsia="zh-CN"/>
        </w:rPr>
        <w:t>system</w:t>
      </w:r>
    </w:p>
    <w:p w14:paraId="12FFEA82" w14:textId="234BA908" w:rsidR="00570029" w:rsidRDefault="00570029" w:rsidP="00570029">
      <w:pPr>
        <w:pStyle w:val="ListParagraph"/>
      </w:pPr>
      <w:r w:rsidRPr="007D2BEB">
        <w:rPr>
          <w:rFonts w:eastAsia="Microsoft YaHei" w:cs="Microsoft YaHei"/>
          <w:noProof/>
          <w:lang w:eastAsia="zh-CN"/>
        </w:rPr>
        <mc:AlternateContent>
          <mc:Choice Requires="wps">
            <w:drawing>
              <wp:inline distT="0" distB="0" distL="0" distR="0" wp14:anchorId="0FBF795F" wp14:editId="3F9FE284">
                <wp:extent cx="5857875" cy="2819400"/>
                <wp:effectExtent l="0" t="0" r="28575" b="1905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51A32" w14:textId="77777777" w:rsidR="00013AC5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From: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Robot</w:t>
                            </w:r>
                          </w:p>
                          <w:p w14:paraId="352AB506" w14:textId="77777777" w:rsidR="00013AC5" w:rsidRPr="009E207E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o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t xml:space="preserve"> 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Min.CHEN@loreal.com; Patty.DING@loreal.com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（M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aintain in Config file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）</w:t>
                            </w:r>
                          </w:p>
                          <w:p w14:paraId="18AD3835" w14:textId="61C44B20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Subject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EC Media Top Up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Business exception –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ERP system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login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issue – MM.DD.YYYY</w:t>
                            </w:r>
                          </w:p>
                          <w:p w14:paraId="4851FCA8" w14:textId="77777777" w:rsidR="0017640B" w:rsidRPr="00013AC5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Email body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</w:p>
                          <w:p w14:paraId="0C5683BD" w14:textId="77777777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Hi Team,</w:t>
                            </w:r>
                          </w:p>
                          <w:p w14:paraId="6E08A0CE" w14:textId="202C9E2F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（此邮件由机器人自动发送，请勿直接回复。）</w:t>
                            </w:r>
                          </w:p>
                          <w:p w14:paraId="5C0DF30C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ello Sir/Madam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1E320913" w14:textId="5303119D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   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由于登录验证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程序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出现问题，机器人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在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SAP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无法进行正常的用户登录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0092DF18" w14:textId="77777777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为了避免影响您正常运行相关流程，请您做好相应处理。给您带来不便，敬请谅解。</w:t>
                            </w:r>
                          </w:p>
                          <w:p w14:paraId="1D85503F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1E644107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Kind regards,</w:t>
                            </w:r>
                          </w:p>
                          <w:p w14:paraId="4B85C10C" w14:textId="77777777" w:rsidR="0017640B" w:rsidRPr="00FE1049" w:rsidRDefault="0017640B" w:rsidP="0017640B">
                            <w:pPr>
                              <w:jc w:val="left"/>
                              <w:rPr>
                                <w:rFonts w:cs="Times New Roman"/>
                                <w:b/>
                                <w:bCs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</w:pPr>
                            <w:r w:rsidRPr="004F3A83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 xml:space="preserve">PSSC Robot,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L’</w:t>
                            </w:r>
                            <w:r w:rsidRPr="0017640B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oreal</w:t>
                            </w:r>
                            <w:proofErr w:type="spellEnd"/>
                          </w:p>
                          <w:p w14:paraId="5DC27690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BF795F" id="_x0000_s1028" type="#_x0000_t202" style="width:461.2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">
                <v:textbox>
                  <w:txbxContent>
                    <w:p w14:paraId="09E51A32" w14:textId="77777777" w:rsidR="00013AC5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From: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Robot</w:t>
                      </w:r>
                    </w:p>
                    <w:p w14:paraId="352AB506" w14:textId="77777777" w:rsidR="00013AC5" w:rsidRPr="009E207E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T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o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t xml:space="preserve"> 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Min.CHEN@loreal.com; Patty.DING@loreal.com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（M</w:t>
                      </w:r>
                      <w:r w:rsidRPr="008A6C52">
                        <w:rPr>
                          <w:rFonts w:ascii="Microsoft YaHei" w:eastAsia="Microsoft YaHei" w:hAnsi="Microsoft YaHei" w:cs="Times New Roman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aintain in Config file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）</w:t>
                      </w:r>
                    </w:p>
                    <w:p w14:paraId="18AD3835" w14:textId="61C44B20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Subject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EC Media Top Up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Business exception –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ERP system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login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issue – MM.DD.YYYY</w:t>
                      </w:r>
                    </w:p>
                    <w:p w14:paraId="4851FCA8" w14:textId="77777777" w:rsidR="0017640B" w:rsidRPr="00013AC5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Email body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</w:p>
                    <w:p w14:paraId="0C5683BD" w14:textId="77777777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Hi Team,</w:t>
                      </w:r>
                    </w:p>
                    <w:p w14:paraId="6E08A0CE" w14:textId="202C9E2F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（此邮件由机器人自动发送，请勿直接回复。）</w:t>
                      </w:r>
                    </w:p>
                    <w:p w14:paraId="5C0DF30C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ello Sir/Madam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1E320913" w14:textId="5303119D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    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由于登录验证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程序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出现问题，机器人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在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SAP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无法进行正常的用户登录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0092DF18" w14:textId="77777777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为了避免影响您正常运行相关流程，请您做好相应处理。给您带来不便，敬请谅解。</w:t>
                      </w:r>
                    </w:p>
                    <w:p w14:paraId="1D85503F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1E644107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Kind regards,</w:t>
                      </w:r>
                    </w:p>
                    <w:p w14:paraId="4B85C10C" w14:textId="77777777" w:rsidR="0017640B" w:rsidRPr="00FE1049" w:rsidRDefault="0017640B" w:rsidP="0017640B">
                      <w:pPr>
                        <w:jc w:val="left"/>
                        <w:rPr>
                          <w:rFonts w:cs="Times New Roman"/>
                          <w:b/>
                          <w:bCs/>
                          <w:color w:val="65610B" w:themeColor="background2" w:themeShade="40"/>
                          <w:sz w:val="20"/>
                          <w:lang w:eastAsia="zh-CN"/>
                        </w:rPr>
                      </w:pPr>
                      <w:r w:rsidRPr="004F3A83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 xml:space="preserve">PSSC Robot, </w:t>
                      </w:r>
                      <w:proofErr w:type="spellStart"/>
                      <w:r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L’</w:t>
                      </w:r>
                      <w:r w:rsidRPr="0017640B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oreal</w:t>
                      </w:r>
                      <w:proofErr w:type="spellEnd"/>
                    </w:p>
                    <w:p w14:paraId="5DC27690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99308A0" w14:textId="731E4D4C" w:rsidR="00570029" w:rsidRDefault="00570029" w:rsidP="00570029">
      <w:pPr>
        <w:pStyle w:val="Heading2"/>
        <w:numPr>
          <w:ilvl w:val="3"/>
          <w:numId w:val="9"/>
        </w:numPr>
      </w:pPr>
      <w:r w:rsidRPr="008A6C52">
        <w:lastRenderedPageBreak/>
        <w:t>Business exception</w:t>
      </w:r>
      <w:r>
        <w:t xml:space="preserve"> – Cannot login Alipay </w:t>
      </w:r>
    </w:p>
    <w:p w14:paraId="28A05A25" w14:textId="639B5EBA" w:rsidR="00570029" w:rsidRDefault="00570029" w:rsidP="00570029">
      <w:pPr>
        <w:pStyle w:val="ListParagraph"/>
      </w:pPr>
      <w:r w:rsidRPr="007D2BEB">
        <w:rPr>
          <w:rFonts w:eastAsia="Microsoft YaHei" w:cs="Microsoft YaHei"/>
          <w:noProof/>
          <w:lang w:eastAsia="zh-CN"/>
        </w:rPr>
        <mc:AlternateContent>
          <mc:Choice Requires="wps">
            <w:drawing>
              <wp:inline distT="0" distB="0" distL="0" distR="0" wp14:anchorId="09E0E99C" wp14:editId="146EA991">
                <wp:extent cx="5857875" cy="2819400"/>
                <wp:effectExtent l="0" t="0" r="28575" b="1905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A112" w14:textId="77777777" w:rsidR="00013AC5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From: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Robot</w:t>
                            </w:r>
                          </w:p>
                          <w:p w14:paraId="34E837AF" w14:textId="77777777" w:rsidR="00013AC5" w:rsidRPr="009E207E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o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t xml:space="preserve"> 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Min.CHEN@loreal.com; Patty.DING@loreal.com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（M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aintain in Config file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）</w:t>
                            </w:r>
                          </w:p>
                          <w:p w14:paraId="736661E4" w14:textId="670ACDE0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Subject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EC Media Top Up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Business exception –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Alipay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login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issue – MM.DD.YYYY</w:t>
                            </w:r>
                          </w:p>
                          <w:p w14:paraId="39C66EC6" w14:textId="77777777" w:rsidR="0017640B" w:rsidRPr="00013AC5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Email body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</w:p>
                          <w:p w14:paraId="0C948104" w14:textId="77777777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Hi Team,</w:t>
                            </w:r>
                          </w:p>
                          <w:p w14:paraId="38263D30" w14:textId="16DB3E97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（此邮件由机器人自动发送，请勿直接回复。）</w:t>
                            </w:r>
                          </w:p>
                          <w:p w14:paraId="2E061FE6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ello Sir/Madam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3C027CA4" w14:textId="5137774C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   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由于登录验证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程序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出现问题，机器人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在支付宝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无法进行正常的用户登录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4674815C" w14:textId="77777777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为了避免影响您正常运行相关流程，请您做好相应处理。给您带来不便，敬请谅解。</w:t>
                            </w:r>
                          </w:p>
                          <w:p w14:paraId="7E9381D5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7BE8B94B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Kind regards,</w:t>
                            </w:r>
                          </w:p>
                          <w:p w14:paraId="7C1DCE0F" w14:textId="77777777" w:rsidR="0017640B" w:rsidRPr="00FE1049" w:rsidRDefault="0017640B" w:rsidP="0017640B">
                            <w:pPr>
                              <w:jc w:val="left"/>
                              <w:rPr>
                                <w:rFonts w:cs="Times New Roman"/>
                                <w:b/>
                                <w:bCs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</w:pPr>
                            <w:r w:rsidRPr="004F3A83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 xml:space="preserve">PSSC Robot,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L’</w:t>
                            </w:r>
                            <w:r w:rsidRPr="0017640B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oreal</w:t>
                            </w:r>
                            <w:proofErr w:type="spellEnd"/>
                          </w:p>
                          <w:p w14:paraId="2BC1891D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E0E99C" id="_x0000_s1029" type="#_x0000_t202" style="width:461.2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">
                <v:textbox>
                  <w:txbxContent>
                    <w:p w14:paraId="7D18A112" w14:textId="77777777" w:rsidR="00013AC5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From: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Robot</w:t>
                      </w:r>
                    </w:p>
                    <w:p w14:paraId="34E837AF" w14:textId="77777777" w:rsidR="00013AC5" w:rsidRPr="009E207E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T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o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t xml:space="preserve"> 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Min.CHEN@loreal.com; Patty.DING@loreal.com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（M</w:t>
                      </w:r>
                      <w:r w:rsidRPr="008A6C52">
                        <w:rPr>
                          <w:rFonts w:ascii="Microsoft YaHei" w:eastAsia="Microsoft YaHei" w:hAnsi="Microsoft YaHei" w:cs="Times New Roman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aintain in Config file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）</w:t>
                      </w:r>
                    </w:p>
                    <w:p w14:paraId="736661E4" w14:textId="670ACDE0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Subject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EC Media Top Up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Business exception –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Alipay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login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issue – MM.DD.YYYY</w:t>
                      </w:r>
                    </w:p>
                    <w:p w14:paraId="39C66EC6" w14:textId="77777777" w:rsidR="0017640B" w:rsidRPr="00013AC5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Email body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</w:p>
                    <w:p w14:paraId="0C948104" w14:textId="77777777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Hi Team,</w:t>
                      </w:r>
                    </w:p>
                    <w:p w14:paraId="38263D30" w14:textId="16DB3E97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（此邮件由机器人自动发送，请勿直接回复。）</w:t>
                      </w:r>
                    </w:p>
                    <w:p w14:paraId="2E061FE6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ello Sir/Madam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3C027CA4" w14:textId="5137774C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    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由于登录验证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程序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出现问题，机器人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在支付宝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无法进行正常的用户登录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4674815C" w14:textId="77777777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为了避免影响您正常运行相关流程，请您做好相应处理。给您带来不便，敬请谅解。</w:t>
                      </w:r>
                    </w:p>
                    <w:p w14:paraId="7E9381D5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7BE8B94B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Kind regards,</w:t>
                      </w:r>
                    </w:p>
                    <w:p w14:paraId="7C1DCE0F" w14:textId="77777777" w:rsidR="0017640B" w:rsidRPr="00FE1049" w:rsidRDefault="0017640B" w:rsidP="0017640B">
                      <w:pPr>
                        <w:jc w:val="left"/>
                        <w:rPr>
                          <w:rFonts w:cs="Times New Roman"/>
                          <w:b/>
                          <w:bCs/>
                          <w:color w:val="65610B" w:themeColor="background2" w:themeShade="40"/>
                          <w:sz w:val="20"/>
                          <w:lang w:eastAsia="zh-CN"/>
                        </w:rPr>
                      </w:pPr>
                      <w:r w:rsidRPr="004F3A83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 xml:space="preserve">PSSC Robot, </w:t>
                      </w:r>
                      <w:proofErr w:type="spellStart"/>
                      <w:r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L’</w:t>
                      </w:r>
                      <w:r w:rsidRPr="0017640B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oreal</w:t>
                      </w:r>
                      <w:proofErr w:type="spellEnd"/>
                    </w:p>
                    <w:p w14:paraId="2BC1891D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66CBBA4" w14:textId="2D117C93" w:rsidR="00570029" w:rsidRDefault="00570029" w:rsidP="00570029">
      <w:pPr>
        <w:pStyle w:val="Heading2"/>
        <w:numPr>
          <w:ilvl w:val="3"/>
          <w:numId w:val="9"/>
        </w:numPr>
      </w:pPr>
      <w:r w:rsidRPr="008A6C52">
        <w:t>Business exception</w:t>
      </w:r>
      <w:r>
        <w:t xml:space="preserve"> – Cannot login </w:t>
      </w:r>
      <w:r>
        <w:rPr>
          <w:rFonts w:hint="eastAsia"/>
          <w:lang w:eastAsia="zh-CN"/>
        </w:rPr>
        <w:t>E-banking</w:t>
      </w:r>
      <w:r>
        <w:t xml:space="preserve"> </w:t>
      </w:r>
    </w:p>
    <w:p w14:paraId="5A8E022D" w14:textId="77777777" w:rsidR="00570029" w:rsidRDefault="00570029" w:rsidP="00570029">
      <w:pPr>
        <w:pStyle w:val="ListParagraph"/>
      </w:pPr>
    </w:p>
    <w:p w14:paraId="5FC52E48" w14:textId="1C3B0534" w:rsidR="00570029" w:rsidRDefault="00570029" w:rsidP="00570029">
      <w:pPr>
        <w:pStyle w:val="ListParagraph"/>
      </w:pPr>
      <w:r w:rsidRPr="007D2BEB">
        <w:rPr>
          <w:rFonts w:eastAsia="Microsoft YaHei" w:cs="Microsoft YaHei"/>
          <w:noProof/>
          <w:lang w:eastAsia="zh-CN"/>
        </w:rPr>
        <mc:AlternateContent>
          <mc:Choice Requires="wps">
            <w:drawing>
              <wp:inline distT="0" distB="0" distL="0" distR="0" wp14:anchorId="18E0F257" wp14:editId="08BDB193">
                <wp:extent cx="5857875" cy="2819400"/>
                <wp:effectExtent l="0" t="0" r="28575" b="1905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54DBF" w14:textId="77777777" w:rsidR="00013AC5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From: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Robot</w:t>
                            </w:r>
                          </w:p>
                          <w:p w14:paraId="4454894E" w14:textId="77777777" w:rsidR="00013AC5" w:rsidRPr="009E207E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o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t xml:space="preserve"> 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Min.CHEN@loreal.com; Patty.DING@loreal.com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（M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aintain in Config file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）</w:t>
                            </w:r>
                          </w:p>
                          <w:p w14:paraId="02442967" w14:textId="0290FA8E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Subject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EC Media Top Up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Business exception –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E-banking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login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issue – MM.DD.YYYY</w:t>
                            </w:r>
                          </w:p>
                          <w:p w14:paraId="0BF512D6" w14:textId="77777777" w:rsidR="0017640B" w:rsidRPr="00013AC5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Email body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</w:p>
                          <w:p w14:paraId="53E05AFC" w14:textId="77777777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Hi Team,</w:t>
                            </w:r>
                          </w:p>
                          <w:p w14:paraId="610F4BB4" w14:textId="1BB64DF9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（此邮件由机器人自动发送，请勿直接回复。）</w:t>
                            </w:r>
                          </w:p>
                          <w:p w14:paraId="22D824F7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ello Sir/Madam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590ED2C6" w14:textId="537F0BE0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   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由于登录验证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程序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出现问题，机器人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在招商银行网上银行平台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无法进行正常的用户登录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28B8D4DE" w14:textId="77777777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为了避免影响您正常运行相关流程，请您做好相应处理。给您带来不便，敬请谅解。</w:t>
                            </w:r>
                          </w:p>
                          <w:p w14:paraId="55CB0171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6803401D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Kind regards,</w:t>
                            </w:r>
                          </w:p>
                          <w:p w14:paraId="5FBF803C" w14:textId="57D29FB8" w:rsidR="0017640B" w:rsidRPr="00FE1049" w:rsidRDefault="0017640B" w:rsidP="00570029">
                            <w:pPr>
                              <w:jc w:val="left"/>
                              <w:rPr>
                                <w:rFonts w:cs="Times New Roman"/>
                                <w:b/>
                                <w:bCs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</w:pPr>
                            <w:r w:rsidRPr="004F3A83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 xml:space="preserve">PSSC Robot,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L’</w:t>
                            </w:r>
                            <w:r w:rsidRPr="0017640B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oreal</w:t>
                            </w:r>
                            <w:proofErr w:type="spellEnd"/>
                          </w:p>
                          <w:p w14:paraId="50A7669F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E0F257" id="_x0000_s1030" type="#_x0000_t202" style="width:461.2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">
                <v:textbox>
                  <w:txbxContent>
                    <w:p w14:paraId="58154DBF" w14:textId="77777777" w:rsidR="00013AC5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From: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Robot</w:t>
                      </w:r>
                    </w:p>
                    <w:p w14:paraId="4454894E" w14:textId="77777777" w:rsidR="00013AC5" w:rsidRPr="009E207E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T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o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t xml:space="preserve"> 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Min.CHEN@loreal.com; Patty.DING@loreal.com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（M</w:t>
                      </w:r>
                      <w:r w:rsidRPr="008A6C52">
                        <w:rPr>
                          <w:rFonts w:ascii="Microsoft YaHei" w:eastAsia="Microsoft YaHei" w:hAnsi="Microsoft YaHei" w:cs="Times New Roman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aintain in Config file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）</w:t>
                      </w:r>
                    </w:p>
                    <w:p w14:paraId="02442967" w14:textId="0290FA8E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Subject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EC Media Top Up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Business exception –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E-banking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login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issue – MM.DD.YYYY</w:t>
                      </w:r>
                    </w:p>
                    <w:p w14:paraId="0BF512D6" w14:textId="77777777" w:rsidR="0017640B" w:rsidRPr="00013AC5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Email body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</w:p>
                    <w:p w14:paraId="53E05AFC" w14:textId="77777777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Hi Team,</w:t>
                      </w:r>
                    </w:p>
                    <w:p w14:paraId="610F4BB4" w14:textId="1BB64DF9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（此邮件由机器人自动发送，请勿直接回复。）</w:t>
                      </w:r>
                    </w:p>
                    <w:p w14:paraId="22D824F7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ello Sir/Madam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590ED2C6" w14:textId="537F0BE0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    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由于登录验证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程序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出现问题，机器人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在招商银行网上银行平台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无法进行正常的用户登录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28B8D4DE" w14:textId="77777777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为了避免影响您正常运行相关流程，请您做好相应处理。给您带来不便，敬请谅解。</w:t>
                      </w:r>
                    </w:p>
                    <w:p w14:paraId="55CB0171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6803401D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Kind regards,</w:t>
                      </w:r>
                    </w:p>
                    <w:p w14:paraId="5FBF803C" w14:textId="57D29FB8" w:rsidR="0017640B" w:rsidRPr="00FE1049" w:rsidRDefault="0017640B" w:rsidP="00570029">
                      <w:pPr>
                        <w:jc w:val="left"/>
                        <w:rPr>
                          <w:rFonts w:cs="Times New Roman"/>
                          <w:b/>
                          <w:bCs/>
                          <w:color w:val="65610B" w:themeColor="background2" w:themeShade="40"/>
                          <w:sz w:val="20"/>
                          <w:lang w:eastAsia="zh-CN"/>
                        </w:rPr>
                      </w:pPr>
                      <w:r w:rsidRPr="004F3A83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 xml:space="preserve">PSSC Robot, </w:t>
                      </w:r>
                      <w:proofErr w:type="spellStart"/>
                      <w:r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L’</w:t>
                      </w:r>
                      <w:r w:rsidRPr="0017640B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oreal</w:t>
                      </w:r>
                      <w:proofErr w:type="spellEnd"/>
                    </w:p>
                    <w:p w14:paraId="50A7669F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436D31" w14:textId="038027AC" w:rsidR="00570029" w:rsidRDefault="00570029" w:rsidP="00570029">
      <w:pPr>
        <w:pStyle w:val="ListParagraph"/>
      </w:pPr>
      <w:r w:rsidRPr="007D2BEB">
        <w:rPr>
          <w:rFonts w:eastAsia="Microsoft YaHei" w:cs="Microsoft YaHei"/>
          <w:noProof/>
          <w:lang w:eastAsia="zh-CN"/>
        </w:rPr>
        <w:lastRenderedPageBreak/>
        <mc:AlternateContent>
          <mc:Choice Requires="wps">
            <w:drawing>
              <wp:inline distT="0" distB="0" distL="0" distR="0" wp14:anchorId="3B777682" wp14:editId="710A34F0">
                <wp:extent cx="5857875" cy="2819400"/>
                <wp:effectExtent l="0" t="0" r="28575" b="1905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D3E82" w14:textId="77777777" w:rsidR="00013AC5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From: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Robot</w:t>
                            </w:r>
                          </w:p>
                          <w:p w14:paraId="0CD3B7D1" w14:textId="77777777" w:rsidR="00013AC5" w:rsidRPr="009E207E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o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t xml:space="preserve"> 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Min.CHEN@loreal.com; Patty.DING@loreal.com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（M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aintain in Config file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）</w:t>
                            </w:r>
                          </w:p>
                          <w:p w14:paraId="4508A441" w14:textId="5CF02642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Subject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EC Media Top Up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Business exception –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E-banking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login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issue – MM.DD.YYYY</w:t>
                            </w:r>
                          </w:p>
                          <w:p w14:paraId="77923B2F" w14:textId="77777777" w:rsidR="0017640B" w:rsidRPr="00013AC5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Email body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</w:p>
                          <w:p w14:paraId="3FF577A8" w14:textId="77777777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Hi Team,</w:t>
                            </w:r>
                          </w:p>
                          <w:p w14:paraId="46FC2BFE" w14:textId="28CF4C1E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（此邮件由机器人自动发送，请勿直接回复。）</w:t>
                            </w:r>
                          </w:p>
                          <w:p w14:paraId="53307F72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ello Sir/Madam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06961FE5" w14:textId="77777777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   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由于登录验证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程序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出现问题，机器人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在招商银行网上银行平台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无法进行正常的用户登录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485241BF" w14:textId="77777777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为了避免影响您正常运行相关流程，请您做好相应处理。给您带来不便，敬请谅解。</w:t>
                            </w:r>
                          </w:p>
                          <w:p w14:paraId="16B12703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253263C6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Kind regards,</w:t>
                            </w:r>
                          </w:p>
                          <w:p w14:paraId="192A79ED" w14:textId="006527A0" w:rsidR="0017640B" w:rsidRPr="00FE1049" w:rsidRDefault="0017640B" w:rsidP="00570029">
                            <w:pPr>
                              <w:jc w:val="left"/>
                              <w:rPr>
                                <w:rFonts w:cs="Times New Roman"/>
                                <w:b/>
                                <w:bCs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</w:pPr>
                            <w:r w:rsidRPr="004F3A83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 xml:space="preserve">PSSC Robot, </w:t>
                            </w:r>
                            <w:proofErr w:type="spellStart"/>
                            <w:r w:rsidR="00013AC5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L’</w:t>
                            </w:r>
                            <w:r w:rsidR="00013AC5" w:rsidRPr="0017640B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oreal</w:t>
                            </w:r>
                            <w:proofErr w:type="spellEnd"/>
                          </w:p>
                          <w:p w14:paraId="0D942828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777682" id="_x0000_s1031" type="#_x0000_t202" style="width:461.2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">
                <v:textbox>
                  <w:txbxContent>
                    <w:p w14:paraId="117D3E82" w14:textId="77777777" w:rsidR="00013AC5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From: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Robot</w:t>
                      </w:r>
                    </w:p>
                    <w:p w14:paraId="0CD3B7D1" w14:textId="77777777" w:rsidR="00013AC5" w:rsidRPr="009E207E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T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o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t xml:space="preserve"> 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Min.CHEN@loreal.com; Patty.DING@loreal.com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（M</w:t>
                      </w:r>
                      <w:r w:rsidRPr="008A6C52">
                        <w:rPr>
                          <w:rFonts w:ascii="Microsoft YaHei" w:eastAsia="Microsoft YaHei" w:hAnsi="Microsoft YaHei" w:cs="Times New Roman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aintain in Config file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）</w:t>
                      </w:r>
                    </w:p>
                    <w:p w14:paraId="4508A441" w14:textId="5CF02642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Subject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EC Media Top Up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Business exception –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E-banking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login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issue – MM.DD.YYYY</w:t>
                      </w:r>
                    </w:p>
                    <w:p w14:paraId="77923B2F" w14:textId="77777777" w:rsidR="0017640B" w:rsidRPr="00013AC5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Email body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</w:p>
                    <w:p w14:paraId="3FF577A8" w14:textId="77777777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Hi Team,</w:t>
                      </w:r>
                    </w:p>
                    <w:p w14:paraId="46FC2BFE" w14:textId="28CF4C1E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（此邮件由机器人自动发送，请勿直接回复。）</w:t>
                      </w:r>
                    </w:p>
                    <w:p w14:paraId="53307F72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ello Sir/Madam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06961FE5" w14:textId="77777777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    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由于登录验证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程序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出现问题，机器人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在招商银行网上银行平台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无法进行正常的用户登录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485241BF" w14:textId="77777777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为了避免影响您正常运行相关流程，请您做好相应处理。给您带来不便，敬请谅解。</w:t>
                      </w:r>
                    </w:p>
                    <w:p w14:paraId="16B12703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253263C6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Kind regards,</w:t>
                      </w:r>
                    </w:p>
                    <w:p w14:paraId="192A79ED" w14:textId="006527A0" w:rsidR="0017640B" w:rsidRPr="00FE1049" w:rsidRDefault="0017640B" w:rsidP="00570029">
                      <w:pPr>
                        <w:jc w:val="left"/>
                        <w:rPr>
                          <w:rFonts w:cs="Times New Roman"/>
                          <w:b/>
                          <w:bCs/>
                          <w:color w:val="65610B" w:themeColor="background2" w:themeShade="40"/>
                          <w:sz w:val="20"/>
                          <w:lang w:eastAsia="zh-CN"/>
                        </w:rPr>
                      </w:pPr>
                      <w:r w:rsidRPr="004F3A83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 xml:space="preserve">PSSC Robot, </w:t>
                      </w:r>
                      <w:proofErr w:type="spellStart"/>
                      <w:r w:rsidR="00013AC5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L’</w:t>
                      </w:r>
                      <w:r w:rsidR="00013AC5" w:rsidRPr="0017640B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oreal</w:t>
                      </w:r>
                      <w:proofErr w:type="spellEnd"/>
                    </w:p>
                    <w:p w14:paraId="0D942828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3D22ADC" w14:textId="2762B9FF" w:rsidR="00570029" w:rsidRDefault="00570029" w:rsidP="00570029">
      <w:pPr>
        <w:pStyle w:val="Heading2"/>
        <w:numPr>
          <w:ilvl w:val="3"/>
          <w:numId w:val="9"/>
        </w:numPr>
      </w:pPr>
      <w:r w:rsidRPr="008A6C52">
        <w:t>Business exception</w:t>
      </w:r>
      <w:r>
        <w:t xml:space="preserve"> – Cannot login </w:t>
      </w:r>
      <w:r>
        <w:rPr>
          <w:rFonts w:hint="eastAsia"/>
          <w:lang w:eastAsia="zh-CN"/>
        </w:rPr>
        <w:t>U-Key</w:t>
      </w:r>
    </w:p>
    <w:p w14:paraId="667E9632" w14:textId="2990C52D" w:rsidR="00570029" w:rsidRDefault="00570029" w:rsidP="00570029">
      <w:pPr>
        <w:pStyle w:val="ListParagraph"/>
      </w:pPr>
      <w:r w:rsidRPr="007D2BEB">
        <w:rPr>
          <w:rFonts w:eastAsia="Microsoft YaHei" w:cs="Microsoft YaHei"/>
          <w:noProof/>
          <w:lang w:eastAsia="zh-CN"/>
        </w:rPr>
        <mc:AlternateContent>
          <mc:Choice Requires="wps">
            <w:drawing>
              <wp:inline distT="0" distB="0" distL="0" distR="0" wp14:anchorId="0DC522E9" wp14:editId="5ED8FE30">
                <wp:extent cx="5857875" cy="2819400"/>
                <wp:effectExtent l="0" t="0" r="28575" b="1905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3230B" w14:textId="77777777" w:rsidR="00013AC5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From: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Robot</w:t>
                            </w:r>
                          </w:p>
                          <w:p w14:paraId="57F451E2" w14:textId="77777777" w:rsidR="00013AC5" w:rsidRPr="009E207E" w:rsidRDefault="00013AC5" w:rsidP="00013AC5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T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o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t xml:space="preserve"> </w:t>
                            </w:r>
                            <w:r w:rsidRPr="00013AC5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Min.CHEN@loreal.com; Patty.DING@loreal.com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（M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aintain in Config file</w:t>
                            </w:r>
                            <w:r w:rsidRPr="008A6C52">
                              <w:rPr>
                                <w:rFonts w:ascii="Microsoft YaHei" w:eastAsia="Microsoft YaHei" w:hAnsi="Microsoft YaHei" w:cs="Times New Roman" w:hint="eastAsia"/>
                                <w:color w:val="65610B" w:themeColor="background2" w:themeShade="40"/>
                                <w:sz w:val="20"/>
                                <w:szCs w:val="20"/>
                                <w:highlight w:val="yellow"/>
                                <w:lang w:val="en-US" w:eastAsia="zh-CN"/>
                              </w:rPr>
                              <w:t>）</w:t>
                            </w:r>
                          </w:p>
                          <w:p w14:paraId="669E0CDC" w14:textId="3B788305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Subject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  <w:r w:rsidRPr="008A6C52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EC Media Top Up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Business exception –</w:t>
                            </w:r>
                            <w:r w:rsidRPr="00504C9E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U-key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login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issue – MM.DD.YYYY</w:t>
                            </w:r>
                          </w:p>
                          <w:p w14:paraId="58603BC5" w14:textId="77777777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13AC5"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Email body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：</w:t>
                            </w:r>
                          </w:p>
                          <w:p w14:paraId="7EE1EB53" w14:textId="77777777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Hi Team,</w:t>
                            </w:r>
                          </w:p>
                          <w:p w14:paraId="3C0DCB89" w14:textId="29262DD4" w:rsidR="0017640B" w:rsidRPr="009E207E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（此邮件由机器人自动发送，请勿直接回复。）</w:t>
                            </w:r>
                          </w:p>
                          <w:p w14:paraId="78460E53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ello Sir/Madam</w:t>
                            </w:r>
                            <w:r w:rsidRPr="009E207E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32A071E6" w14:textId="71EDCF33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 xml:space="preserve">     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由于登录验证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程序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出现问题，机器人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在U盾</w:t>
                            </w: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无法进行正常的用户登录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</w:p>
                          <w:p w14:paraId="503E6630" w14:textId="77777777" w:rsidR="0017640B" w:rsidRPr="00570029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70029">
                              <w:rPr>
                                <w:rFonts w:ascii="Microsoft YaHei" w:eastAsia="Microsoft YaHei" w:hAnsi="Microsoft YaHei" w:cs="Microsoft YaHei" w:hint="eastAsia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为了避免影响您正常运行相关流程，请您做好相应处理。给您带来不便，敬请谅解。</w:t>
                            </w:r>
                          </w:p>
                          <w:p w14:paraId="04E30CEB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 w:hint="eastAsia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15733FCE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  <w:t>Kind regards,</w:t>
                            </w:r>
                          </w:p>
                          <w:p w14:paraId="016390AA" w14:textId="5D800D73" w:rsidR="0017640B" w:rsidRPr="00FE1049" w:rsidRDefault="0017640B" w:rsidP="00570029">
                            <w:pPr>
                              <w:jc w:val="left"/>
                              <w:rPr>
                                <w:rFonts w:cs="Times New Roman"/>
                                <w:b/>
                                <w:bCs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</w:pPr>
                            <w:r w:rsidRPr="004F3A83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PSSC Robot,</w:t>
                            </w:r>
                            <w:r w:rsidR="00013AC5" w:rsidRPr="004F3A83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="00013AC5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L’</w:t>
                            </w:r>
                            <w:r w:rsidR="00013AC5" w:rsidRPr="0017640B">
                              <w:rPr>
                                <w:rFonts w:cs="Times New Roman"/>
                                <w:color w:val="65610B" w:themeColor="background2" w:themeShade="40"/>
                                <w:sz w:val="20"/>
                                <w:lang w:eastAsia="zh-CN"/>
                              </w:rPr>
                              <w:t>oreal</w:t>
                            </w:r>
                            <w:proofErr w:type="spellEnd"/>
                          </w:p>
                          <w:p w14:paraId="63B18087" w14:textId="77777777" w:rsidR="0017640B" w:rsidRDefault="0017640B" w:rsidP="00570029">
                            <w:pPr>
                              <w:jc w:val="left"/>
                              <w:rPr>
                                <w:rFonts w:ascii="Microsoft YaHei" w:eastAsia="Microsoft YaHei" w:hAnsi="Microsoft YaHei" w:cs="Microsoft YaHei"/>
                                <w:b/>
                                <w:bCs/>
                                <w:color w:val="65610B" w:themeColor="background2" w:themeShade="4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C522E9" id="_x0000_s1032" type="#_x0000_t202" style="width:461.2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">
                <v:textbox>
                  <w:txbxContent>
                    <w:p w14:paraId="6DD3230B" w14:textId="77777777" w:rsidR="00013AC5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From: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Robot</w:t>
                      </w:r>
                    </w:p>
                    <w:p w14:paraId="57F451E2" w14:textId="77777777" w:rsidR="00013AC5" w:rsidRPr="009E207E" w:rsidRDefault="00013AC5" w:rsidP="00013AC5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T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o</w:t>
                      </w:r>
                      <w:r w:rsidRPr="00013AC5"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t xml:space="preserve"> </w:t>
                      </w:r>
                      <w:r w:rsidRPr="00013AC5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Min.CHEN@loreal.com; Patty.DING@loreal.com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（M</w:t>
                      </w:r>
                      <w:r w:rsidRPr="008A6C52">
                        <w:rPr>
                          <w:rFonts w:ascii="Microsoft YaHei" w:eastAsia="Microsoft YaHei" w:hAnsi="Microsoft YaHei" w:cs="Times New Roman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aintain in Config file</w:t>
                      </w:r>
                      <w:r w:rsidRPr="008A6C52">
                        <w:rPr>
                          <w:rFonts w:ascii="Microsoft YaHei" w:eastAsia="Microsoft YaHei" w:hAnsi="Microsoft YaHei" w:cs="Times New Roman" w:hint="eastAsia"/>
                          <w:color w:val="65610B" w:themeColor="background2" w:themeShade="40"/>
                          <w:sz w:val="20"/>
                          <w:szCs w:val="20"/>
                          <w:highlight w:val="yellow"/>
                          <w:lang w:val="en-US" w:eastAsia="zh-CN"/>
                        </w:rPr>
                        <w:t>）</w:t>
                      </w:r>
                    </w:p>
                    <w:p w14:paraId="669E0CDC" w14:textId="3B788305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Subject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  <w:r w:rsidRPr="008A6C52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EC Media Top Up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Business exception –</w:t>
                      </w:r>
                      <w:r w:rsidRPr="00504C9E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U-key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login</w:t>
                      </w:r>
                      <w:r w:rsidRPr="00570029"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issue – MM.DD.YYYY</w:t>
                      </w:r>
                    </w:p>
                    <w:p w14:paraId="58603BC5" w14:textId="77777777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 w:rsidRPr="00013AC5"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Email body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：</w:t>
                      </w:r>
                    </w:p>
                    <w:p w14:paraId="7EE1EB53" w14:textId="77777777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Hi Team,</w:t>
                      </w:r>
                    </w:p>
                    <w:p w14:paraId="3C0DCB89" w14:textId="29262DD4" w:rsidR="0017640B" w:rsidRPr="009E207E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（此邮件由机器人自动发送，请勿直接回复。）</w:t>
                      </w:r>
                    </w:p>
                    <w:p w14:paraId="78460E53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H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ello Sir/Madam</w:t>
                      </w:r>
                      <w:r w:rsidRPr="009E207E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32A071E6" w14:textId="71EDCF33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 xml:space="preserve">     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由于登录验证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程序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出现问题，机器人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在U盾</w:t>
                      </w: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无法进行正常的用户登录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eastAsia="zh-CN"/>
                        </w:rPr>
                        <w:t>，</w:t>
                      </w:r>
                    </w:p>
                    <w:p w14:paraId="503E6630" w14:textId="77777777" w:rsidR="0017640B" w:rsidRPr="00570029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 w:rsidRPr="00570029">
                        <w:rPr>
                          <w:rFonts w:ascii="Microsoft YaHei" w:eastAsia="Microsoft YaHei" w:hAnsi="Microsoft YaHei" w:cs="Microsoft YaHei" w:hint="eastAsia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为了避免影响您正常运行相关流程，请您做好相应处理。给您带来不便，敬请谅解。</w:t>
                      </w:r>
                    </w:p>
                    <w:p w14:paraId="04E30CEB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 w:hint="eastAsia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15733FCE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  <w:t>Kind regards,</w:t>
                      </w:r>
                    </w:p>
                    <w:p w14:paraId="016390AA" w14:textId="5D800D73" w:rsidR="0017640B" w:rsidRPr="00FE1049" w:rsidRDefault="0017640B" w:rsidP="00570029">
                      <w:pPr>
                        <w:jc w:val="left"/>
                        <w:rPr>
                          <w:rFonts w:cs="Times New Roman"/>
                          <w:b/>
                          <w:bCs/>
                          <w:color w:val="65610B" w:themeColor="background2" w:themeShade="40"/>
                          <w:sz w:val="20"/>
                          <w:lang w:eastAsia="zh-CN"/>
                        </w:rPr>
                      </w:pPr>
                      <w:r w:rsidRPr="004F3A83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PSSC Robot,</w:t>
                      </w:r>
                      <w:r w:rsidR="00013AC5" w:rsidRPr="004F3A83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 xml:space="preserve"> </w:t>
                      </w:r>
                      <w:proofErr w:type="spellStart"/>
                      <w:r w:rsidR="00013AC5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L’</w:t>
                      </w:r>
                      <w:r w:rsidR="00013AC5" w:rsidRPr="0017640B">
                        <w:rPr>
                          <w:rFonts w:cs="Times New Roman"/>
                          <w:color w:val="65610B" w:themeColor="background2" w:themeShade="40"/>
                          <w:sz w:val="20"/>
                          <w:lang w:eastAsia="zh-CN"/>
                        </w:rPr>
                        <w:t>oreal</w:t>
                      </w:r>
                      <w:proofErr w:type="spellEnd"/>
                    </w:p>
                    <w:p w14:paraId="63B18087" w14:textId="77777777" w:rsidR="0017640B" w:rsidRDefault="0017640B" w:rsidP="00570029">
                      <w:pPr>
                        <w:jc w:val="left"/>
                        <w:rPr>
                          <w:rFonts w:ascii="Microsoft YaHei" w:eastAsia="Microsoft YaHei" w:hAnsi="Microsoft YaHei" w:cs="Microsoft YaHei"/>
                          <w:b/>
                          <w:bCs/>
                          <w:color w:val="65610B" w:themeColor="background2" w:themeShade="4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E92584" w14:textId="77777777" w:rsidR="009A3F09" w:rsidRDefault="009A3F09" w:rsidP="00570029">
      <w:pPr>
        <w:pStyle w:val="ListParagraph"/>
      </w:pPr>
    </w:p>
    <w:p w14:paraId="6DC4D123" w14:textId="77777777" w:rsidR="00B517A9" w:rsidRDefault="00B517A9" w:rsidP="00034CA8">
      <w:pPr>
        <w:pStyle w:val="Heading1"/>
        <w:numPr>
          <w:ilvl w:val="0"/>
          <w:numId w:val="24"/>
        </w:numPr>
      </w:pPr>
      <w:bookmarkStart w:id="68" w:name="_Toc5380422"/>
      <w:bookmarkStart w:id="69" w:name="_Toc5380782"/>
      <w:bookmarkStart w:id="70" w:name="_Toc86670604"/>
      <w:r w:rsidRPr="00821899">
        <w:lastRenderedPageBreak/>
        <w:t>Purge Data and GDPR Requests</w:t>
      </w:r>
      <w:bookmarkEnd w:id="68"/>
      <w:bookmarkEnd w:id="69"/>
      <w:bookmarkEnd w:id="70"/>
    </w:p>
    <w:p w14:paraId="32982241" w14:textId="77777777" w:rsidR="00E2274D" w:rsidRPr="00E2274D" w:rsidRDefault="00E2274D" w:rsidP="00E2274D">
      <w:r>
        <w:t>N/A</w:t>
      </w:r>
    </w:p>
    <w:p w14:paraId="1166D8E1" w14:textId="77777777" w:rsidR="00821899" w:rsidRPr="00821899" w:rsidRDefault="00821899" w:rsidP="00034CA8">
      <w:pPr>
        <w:pStyle w:val="Heading1"/>
        <w:numPr>
          <w:ilvl w:val="0"/>
          <w:numId w:val="24"/>
        </w:numPr>
      </w:pPr>
      <w:bookmarkStart w:id="71" w:name="_Toc5380423"/>
      <w:bookmarkStart w:id="72" w:name="_Toc5380783"/>
      <w:bookmarkStart w:id="73" w:name="_Toc86670605"/>
      <w:r w:rsidRPr="00A47DC5">
        <w:lastRenderedPageBreak/>
        <w:t>Information Security and Risk Compliance Requirements</w:t>
      </w:r>
      <w:bookmarkEnd w:id="71"/>
      <w:bookmarkEnd w:id="72"/>
      <w:bookmarkEnd w:id="73"/>
    </w:p>
    <w:p w14:paraId="319AEB3C" w14:textId="77777777" w:rsidR="00821899" w:rsidRPr="00821899" w:rsidRDefault="00821899" w:rsidP="00821899">
      <w:pPr>
        <w:pStyle w:val="ListParagraph"/>
        <w:ind w:left="323"/>
        <w:rPr>
          <w:lang w:val="en-US" w:eastAsia="en-AU"/>
        </w:rPr>
      </w:pPr>
      <w:r w:rsidRPr="00821899">
        <w:rPr>
          <w:lang w:val="en-US" w:eastAsia="en-AU"/>
        </w:rPr>
        <w:t>The solution’s architecture and design should be in accordance with KPMG’s Information Security and Risk requirements.</w:t>
      </w:r>
    </w:p>
    <w:p w14:paraId="1F3F18D1" w14:textId="77777777" w:rsidR="00821899" w:rsidRPr="00821899" w:rsidRDefault="00821899" w:rsidP="004A0515">
      <w:pPr>
        <w:pStyle w:val="ListParagraph"/>
        <w:keepNext/>
        <w:keepLines/>
        <w:numPr>
          <w:ilvl w:val="0"/>
          <w:numId w:val="8"/>
        </w:numPr>
        <w:suppressAutoHyphens/>
        <w:spacing w:before="480" w:after="180"/>
        <w:contextualSpacing w:val="0"/>
        <w:jc w:val="left"/>
        <w:outlineLvl w:val="1"/>
        <w:rPr>
          <w:rFonts w:asciiTheme="majorHAnsi" w:eastAsiaTheme="majorEastAsia" w:hAnsiTheme="majorHAnsi" w:cstheme="majorBidi"/>
          <w:vanish/>
          <w:sz w:val="50"/>
          <w:szCs w:val="26"/>
        </w:rPr>
      </w:pPr>
      <w:bookmarkStart w:id="74" w:name="_Toc5886228"/>
      <w:bookmarkStart w:id="75" w:name="_Toc5886273"/>
      <w:bookmarkStart w:id="76" w:name="_Toc30082773"/>
      <w:bookmarkStart w:id="77" w:name="_Toc46267326"/>
      <w:bookmarkStart w:id="78" w:name="_Toc86670467"/>
      <w:bookmarkStart w:id="79" w:name="_Toc86670606"/>
      <w:bookmarkEnd w:id="74"/>
      <w:bookmarkEnd w:id="75"/>
      <w:bookmarkEnd w:id="76"/>
      <w:bookmarkEnd w:id="77"/>
      <w:bookmarkEnd w:id="78"/>
      <w:bookmarkEnd w:id="79"/>
    </w:p>
    <w:p w14:paraId="52A7D05C" w14:textId="77777777" w:rsidR="00821899" w:rsidRPr="00821899" w:rsidRDefault="00821899" w:rsidP="004A0515">
      <w:pPr>
        <w:pStyle w:val="ListParagraph"/>
        <w:keepNext/>
        <w:keepLines/>
        <w:numPr>
          <w:ilvl w:val="0"/>
          <w:numId w:val="8"/>
        </w:numPr>
        <w:suppressAutoHyphens/>
        <w:spacing w:before="480" w:after="180"/>
        <w:contextualSpacing w:val="0"/>
        <w:jc w:val="left"/>
        <w:outlineLvl w:val="1"/>
        <w:rPr>
          <w:rFonts w:asciiTheme="majorHAnsi" w:eastAsiaTheme="majorEastAsia" w:hAnsiTheme="majorHAnsi" w:cstheme="majorBidi"/>
          <w:vanish/>
          <w:sz w:val="50"/>
          <w:szCs w:val="26"/>
        </w:rPr>
      </w:pPr>
      <w:bookmarkStart w:id="80" w:name="_Toc5886229"/>
      <w:bookmarkStart w:id="81" w:name="_Toc5886274"/>
      <w:bookmarkStart w:id="82" w:name="_Toc30082774"/>
      <w:bookmarkStart w:id="83" w:name="_Toc46267327"/>
      <w:bookmarkStart w:id="84" w:name="_Toc86670468"/>
      <w:bookmarkStart w:id="85" w:name="_Toc86670607"/>
      <w:bookmarkEnd w:id="80"/>
      <w:bookmarkEnd w:id="81"/>
      <w:bookmarkEnd w:id="82"/>
      <w:bookmarkEnd w:id="83"/>
      <w:bookmarkEnd w:id="84"/>
      <w:bookmarkEnd w:id="85"/>
    </w:p>
    <w:p w14:paraId="0AF12960" w14:textId="77777777" w:rsidR="00821899" w:rsidRPr="00821899" w:rsidRDefault="00821899" w:rsidP="004A0515">
      <w:pPr>
        <w:pStyle w:val="ListParagraph"/>
        <w:keepNext/>
        <w:keepLines/>
        <w:numPr>
          <w:ilvl w:val="0"/>
          <w:numId w:val="8"/>
        </w:numPr>
        <w:suppressAutoHyphens/>
        <w:spacing w:before="480" w:after="180"/>
        <w:contextualSpacing w:val="0"/>
        <w:jc w:val="left"/>
        <w:outlineLvl w:val="1"/>
        <w:rPr>
          <w:rFonts w:asciiTheme="majorHAnsi" w:eastAsiaTheme="majorEastAsia" w:hAnsiTheme="majorHAnsi" w:cstheme="majorBidi"/>
          <w:vanish/>
          <w:sz w:val="50"/>
          <w:szCs w:val="26"/>
        </w:rPr>
      </w:pPr>
      <w:bookmarkStart w:id="86" w:name="_Toc5886230"/>
      <w:bookmarkStart w:id="87" w:name="_Toc5886275"/>
      <w:bookmarkStart w:id="88" w:name="_Toc30082775"/>
      <w:bookmarkStart w:id="89" w:name="_Toc46267328"/>
      <w:bookmarkStart w:id="90" w:name="_Toc86670469"/>
      <w:bookmarkStart w:id="91" w:name="_Toc86670608"/>
      <w:bookmarkEnd w:id="86"/>
      <w:bookmarkEnd w:id="87"/>
      <w:bookmarkEnd w:id="88"/>
      <w:bookmarkEnd w:id="89"/>
      <w:bookmarkEnd w:id="90"/>
      <w:bookmarkEnd w:id="91"/>
    </w:p>
    <w:p w14:paraId="60CCF415" w14:textId="77777777" w:rsidR="00821899" w:rsidRPr="00A32260" w:rsidRDefault="00D87DA0" w:rsidP="001A031D">
      <w:pPr>
        <w:pStyle w:val="Heading2"/>
        <w:numPr>
          <w:ilvl w:val="1"/>
          <w:numId w:val="8"/>
        </w:numPr>
      </w:pPr>
      <w:bookmarkStart w:id="92" w:name="_Toc86670609"/>
      <w:r>
        <w:t>Personal Information</w:t>
      </w:r>
      <w:bookmarkEnd w:id="92"/>
    </w:p>
    <w:tbl>
      <w:tblPr>
        <w:tblStyle w:val="TableGrid"/>
        <w:tblW w:w="8370" w:type="dxa"/>
        <w:tblLook w:val="0480" w:firstRow="0" w:lastRow="0" w:firstColumn="1" w:lastColumn="0" w:noHBand="0" w:noVBand="1"/>
      </w:tblPr>
      <w:tblGrid>
        <w:gridCol w:w="4678"/>
        <w:gridCol w:w="3692"/>
      </w:tblGrid>
      <w:tr w:rsidR="00821899" w14:paraId="01D010B2" w14:textId="77777777" w:rsidTr="00F50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31BCA9EA" w14:textId="77777777" w:rsidR="00821899" w:rsidRPr="00821899" w:rsidRDefault="00821899" w:rsidP="004A0515">
            <w:pPr>
              <w:pStyle w:val="ListParagraph"/>
              <w:numPr>
                <w:ilvl w:val="0"/>
                <w:numId w:val="11"/>
              </w:numPr>
              <w:jc w:val="left"/>
              <w:rPr>
                <w:color w:val="FFFFFF" w:themeColor="background1"/>
              </w:rPr>
            </w:pPr>
            <w:r w:rsidRPr="00821899">
              <w:rPr>
                <w:color w:val="FFFFFF" w:themeColor="background1"/>
              </w:rPr>
              <w:t>Is there personal information included in the process? If yes, please explain what personal information is being referred to and for how long can the digital worker keep it? (Example: full name of clients)</w:t>
            </w:r>
          </w:p>
        </w:tc>
        <w:tc>
          <w:tcPr>
            <w:tcW w:w="3692" w:type="dxa"/>
          </w:tcPr>
          <w:p w14:paraId="2DCF3925" w14:textId="77777777" w:rsidR="00821899" w:rsidRDefault="00F50865" w:rsidP="0034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821899" w14:paraId="56F5FC0E" w14:textId="77777777" w:rsidTr="00F50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261D1E62" w14:textId="77777777" w:rsidR="00821899" w:rsidRPr="00821899" w:rsidRDefault="00821899" w:rsidP="004A0515">
            <w:pPr>
              <w:pStyle w:val="ListParagraph"/>
              <w:numPr>
                <w:ilvl w:val="0"/>
                <w:numId w:val="11"/>
              </w:numPr>
              <w:jc w:val="left"/>
              <w:rPr>
                <w:color w:val="FFFFFF" w:themeColor="background1"/>
              </w:rPr>
            </w:pPr>
            <w:r w:rsidRPr="00821899">
              <w:rPr>
                <w:color w:val="FFFFFF" w:themeColor="background1"/>
                <w:lang w:val="en-US"/>
              </w:rPr>
              <w:t>If the answer to 1 above was yes the work will need to be undertaken by a digital worker hosted in KPMG internal servers?</w:t>
            </w:r>
          </w:p>
        </w:tc>
        <w:tc>
          <w:tcPr>
            <w:tcW w:w="3692" w:type="dxa"/>
          </w:tcPr>
          <w:p w14:paraId="46236567" w14:textId="77777777" w:rsidR="00821899" w:rsidRDefault="00F50865" w:rsidP="0034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21899" w14:paraId="600C33C1" w14:textId="77777777" w:rsidTr="00F50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93ABCB" w:themeFill="accent1"/>
            <w:vAlign w:val="top"/>
          </w:tcPr>
          <w:p w14:paraId="35D3848C" w14:textId="77777777" w:rsidR="00821899" w:rsidRPr="00821899" w:rsidRDefault="00821899" w:rsidP="004A0515">
            <w:pPr>
              <w:pStyle w:val="ListParagraph"/>
              <w:numPr>
                <w:ilvl w:val="0"/>
                <w:numId w:val="11"/>
              </w:numPr>
              <w:jc w:val="left"/>
              <w:rPr>
                <w:color w:val="FFFFFF" w:themeColor="background1"/>
              </w:rPr>
            </w:pPr>
            <w:r w:rsidRPr="00821899">
              <w:rPr>
                <w:color w:val="FFFFFF" w:themeColor="background1"/>
                <w:lang w:val="en-US"/>
              </w:rPr>
              <w:t>Name and cloud service of digital worker process is to be assigned to.</w:t>
            </w:r>
          </w:p>
        </w:tc>
        <w:tc>
          <w:tcPr>
            <w:tcW w:w="3692" w:type="dxa"/>
          </w:tcPr>
          <w:p w14:paraId="0E90B213" w14:textId="77777777" w:rsidR="00821899" w:rsidRDefault="00F50865" w:rsidP="0034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4F2A5D70" w14:textId="77777777" w:rsidR="00BE13E3" w:rsidRDefault="00BE13E3" w:rsidP="00821899">
      <w:pPr>
        <w:spacing w:after="160" w:line="259" w:lineRule="auto"/>
        <w:jc w:val="left"/>
      </w:pPr>
    </w:p>
    <w:p w14:paraId="274F61DD" w14:textId="77777777" w:rsidR="00BE13E3" w:rsidRDefault="00BE13E3">
      <w:pPr>
        <w:spacing w:after="160" w:line="259" w:lineRule="auto"/>
        <w:jc w:val="left"/>
      </w:pPr>
      <w:r>
        <w:br w:type="page"/>
      </w:r>
    </w:p>
    <w:p w14:paraId="2B6A1C66" w14:textId="77777777" w:rsidR="00BE13E3" w:rsidRPr="001A031D" w:rsidRDefault="00BE13E3" w:rsidP="00034CA8">
      <w:pPr>
        <w:pStyle w:val="Heading1"/>
        <w:numPr>
          <w:ilvl w:val="0"/>
          <w:numId w:val="24"/>
        </w:numPr>
      </w:pPr>
      <w:bookmarkStart w:id="93" w:name="_Toc86670610"/>
      <w:r w:rsidRPr="001A031D">
        <w:lastRenderedPageBreak/>
        <w:t>Revision History</w:t>
      </w:r>
      <w:bookmarkEnd w:id="93"/>
    </w:p>
    <w:p w14:paraId="20D048FA" w14:textId="77777777" w:rsidR="00D87DA0" w:rsidRPr="00D87DA0" w:rsidRDefault="00D87DA0" w:rsidP="00D87DA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0"/>
        <w:gridCol w:w="1260"/>
        <w:gridCol w:w="1800"/>
        <w:gridCol w:w="5034"/>
      </w:tblGrid>
      <w:tr w:rsidR="005D5185" w14:paraId="01C95956" w14:textId="77777777" w:rsidTr="005D51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718C6314" w14:textId="77777777" w:rsidR="005D5185" w:rsidRDefault="005D5185">
            <w:pPr>
              <w:spacing w:after="160" w:line="259" w:lineRule="auto"/>
              <w:jc w:val="left"/>
            </w:pPr>
            <w:r>
              <w:t>Version</w:t>
            </w:r>
          </w:p>
        </w:tc>
        <w:tc>
          <w:tcPr>
            <w:tcW w:w="1260" w:type="dxa"/>
          </w:tcPr>
          <w:p w14:paraId="31C1E250" w14:textId="77777777" w:rsidR="005D5185" w:rsidRDefault="005D5185">
            <w:pPr>
              <w:spacing w:after="160" w:line="259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800" w:type="dxa"/>
          </w:tcPr>
          <w:p w14:paraId="7613EE33" w14:textId="77777777" w:rsidR="005D5185" w:rsidRDefault="005D5185">
            <w:pPr>
              <w:spacing w:after="160" w:line="259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Created/ Reviewed by</w:t>
            </w:r>
          </w:p>
        </w:tc>
        <w:tc>
          <w:tcPr>
            <w:tcW w:w="5034" w:type="dxa"/>
          </w:tcPr>
          <w:p w14:paraId="75A6243E" w14:textId="77777777" w:rsidR="005D5185" w:rsidRDefault="005D5185">
            <w:pPr>
              <w:spacing w:after="160" w:line="259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Summary of Changes</w:t>
            </w:r>
          </w:p>
        </w:tc>
      </w:tr>
      <w:tr w:rsidR="005D5185" w14:paraId="6B1441D0" w14:textId="77777777" w:rsidTr="005D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474E0A1" w14:textId="77777777" w:rsidR="005D5185" w:rsidRDefault="005D5185">
            <w:pPr>
              <w:spacing w:after="160" w:line="259" w:lineRule="auto"/>
              <w:jc w:val="left"/>
            </w:pPr>
          </w:p>
        </w:tc>
        <w:tc>
          <w:tcPr>
            <w:tcW w:w="1260" w:type="dxa"/>
          </w:tcPr>
          <w:p w14:paraId="32DA56A9" w14:textId="77777777" w:rsidR="005D5185" w:rsidRDefault="005D5185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7D3B5786" w14:textId="77777777" w:rsidR="005D5185" w:rsidRDefault="005D5185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34" w:type="dxa"/>
          </w:tcPr>
          <w:p w14:paraId="6899B07B" w14:textId="77777777" w:rsidR="005D5185" w:rsidRDefault="005D5185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5185" w14:paraId="653DD62F" w14:textId="77777777" w:rsidTr="005D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32DAE52" w14:textId="77777777" w:rsidR="005D5185" w:rsidRDefault="005D5185">
            <w:pPr>
              <w:spacing w:after="160" w:line="259" w:lineRule="auto"/>
              <w:jc w:val="left"/>
            </w:pPr>
          </w:p>
        </w:tc>
        <w:tc>
          <w:tcPr>
            <w:tcW w:w="1260" w:type="dxa"/>
          </w:tcPr>
          <w:p w14:paraId="0A8526AE" w14:textId="77777777" w:rsidR="005D5185" w:rsidRDefault="005D5185">
            <w:p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31299F1B" w14:textId="77777777" w:rsidR="005D5185" w:rsidRDefault="005D5185">
            <w:p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34" w:type="dxa"/>
          </w:tcPr>
          <w:p w14:paraId="24C99AA1" w14:textId="77777777" w:rsidR="005D5185" w:rsidRDefault="005D5185">
            <w:p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5185" w14:paraId="35F15C05" w14:textId="77777777" w:rsidTr="005D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104EBA68" w14:textId="77777777" w:rsidR="005D5185" w:rsidRDefault="005D5185">
            <w:pPr>
              <w:spacing w:after="160" w:line="259" w:lineRule="auto"/>
              <w:jc w:val="left"/>
            </w:pPr>
          </w:p>
        </w:tc>
        <w:tc>
          <w:tcPr>
            <w:tcW w:w="1260" w:type="dxa"/>
          </w:tcPr>
          <w:p w14:paraId="3751E42D" w14:textId="77777777" w:rsidR="005D5185" w:rsidRDefault="005D5185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5BAB5542" w14:textId="77777777" w:rsidR="005D5185" w:rsidRDefault="005D5185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34" w:type="dxa"/>
          </w:tcPr>
          <w:p w14:paraId="56F2A6AF" w14:textId="77777777" w:rsidR="005D5185" w:rsidRDefault="005D5185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763FA7F" w14:textId="77777777" w:rsidR="00D87DA0" w:rsidRDefault="00D87DA0">
      <w:pPr>
        <w:spacing w:after="160" w:line="259" w:lineRule="auto"/>
        <w:jc w:val="left"/>
      </w:pPr>
      <w:r>
        <w:br w:type="page"/>
      </w:r>
    </w:p>
    <w:p w14:paraId="218D82FA" w14:textId="77777777" w:rsidR="00D87DA0" w:rsidRPr="00821899" w:rsidRDefault="00D87DA0" w:rsidP="00034CA8">
      <w:pPr>
        <w:pStyle w:val="Heading1"/>
        <w:numPr>
          <w:ilvl w:val="0"/>
          <w:numId w:val="24"/>
        </w:numPr>
      </w:pPr>
      <w:bookmarkStart w:id="94" w:name="_Toc86670611"/>
      <w:r w:rsidRPr="001A031D">
        <w:lastRenderedPageBreak/>
        <w:t>Document Approvals</w:t>
      </w:r>
      <w:bookmarkEnd w:id="94"/>
    </w:p>
    <w:p w14:paraId="4CE66412" w14:textId="2AEA29FF" w:rsidR="0018147A" w:rsidRPr="00A32260" w:rsidRDefault="004F4EF2" w:rsidP="00034CA8">
      <w:pPr>
        <w:pStyle w:val="Heading2"/>
        <w:numPr>
          <w:ilvl w:val="1"/>
          <w:numId w:val="24"/>
        </w:numPr>
      </w:pPr>
      <w:bookmarkStart w:id="95" w:name="_Toc86670612"/>
      <w:r>
        <w:t>Approval</w:t>
      </w:r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970"/>
        <w:gridCol w:w="1980"/>
        <w:gridCol w:w="1524"/>
      </w:tblGrid>
      <w:tr w:rsidR="00CE3C92" w14:paraId="5EC3D6A5" w14:textId="77777777" w:rsidTr="004F4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D99E9AB" w14:textId="77777777" w:rsidR="00CE3C92" w:rsidRDefault="00CE3C92" w:rsidP="00346390">
            <w:pPr>
              <w:spacing w:after="160" w:line="259" w:lineRule="auto"/>
              <w:jc w:val="left"/>
            </w:pPr>
            <w:r>
              <w:t>Project role</w:t>
            </w:r>
          </w:p>
        </w:tc>
        <w:tc>
          <w:tcPr>
            <w:tcW w:w="2970" w:type="dxa"/>
          </w:tcPr>
          <w:p w14:paraId="54A62ADF" w14:textId="77777777" w:rsidR="00CE3C92" w:rsidRDefault="004F4EF2" w:rsidP="00346390">
            <w:pPr>
              <w:spacing w:after="160" w:line="259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 &amp; Position</w:t>
            </w:r>
          </w:p>
        </w:tc>
        <w:tc>
          <w:tcPr>
            <w:tcW w:w="1980" w:type="dxa"/>
          </w:tcPr>
          <w:p w14:paraId="05C7A07B" w14:textId="77777777" w:rsidR="00CE3C92" w:rsidRDefault="004F4EF2" w:rsidP="004F4EF2">
            <w:pPr>
              <w:spacing w:after="160" w:line="259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Signature</w:t>
            </w:r>
          </w:p>
        </w:tc>
        <w:tc>
          <w:tcPr>
            <w:tcW w:w="1524" w:type="dxa"/>
          </w:tcPr>
          <w:p w14:paraId="56643EA3" w14:textId="77777777" w:rsidR="00CE3C92" w:rsidRDefault="004F4EF2" w:rsidP="00346390">
            <w:pPr>
              <w:spacing w:after="160" w:line="259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CE3C92" w14:paraId="03DC8712" w14:textId="77777777" w:rsidTr="004F4E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A0E5335" w14:textId="77777777" w:rsidR="00CE3C92" w:rsidRDefault="00CE3C92" w:rsidP="00346390">
            <w:pPr>
              <w:spacing w:after="160" w:line="259" w:lineRule="auto"/>
              <w:jc w:val="left"/>
            </w:pPr>
          </w:p>
        </w:tc>
        <w:tc>
          <w:tcPr>
            <w:tcW w:w="2970" w:type="dxa"/>
          </w:tcPr>
          <w:p w14:paraId="329AD4DF" w14:textId="77777777" w:rsidR="00CE3C92" w:rsidRDefault="00CE3C92" w:rsidP="00346390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78E546D3" w14:textId="77777777" w:rsidR="00CE3C92" w:rsidRDefault="00CE3C92" w:rsidP="00346390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0EDB085D" w14:textId="77777777" w:rsidR="00CE3C92" w:rsidRDefault="00CE3C92" w:rsidP="00346390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3C92" w14:paraId="3AF97346" w14:textId="77777777" w:rsidTr="004F4E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E366241" w14:textId="77777777" w:rsidR="00CE3C92" w:rsidRDefault="00CE3C92" w:rsidP="00346390">
            <w:pPr>
              <w:spacing w:after="160" w:line="259" w:lineRule="auto"/>
              <w:jc w:val="left"/>
            </w:pPr>
          </w:p>
        </w:tc>
        <w:tc>
          <w:tcPr>
            <w:tcW w:w="2970" w:type="dxa"/>
          </w:tcPr>
          <w:p w14:paraId="4764319A" w14:textId="77777777" w:rsidR="00CE3C92" w:rsidRDefault="00CE3C92" w:rsidP="00346390">
            <w:p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69CFC08D" w14:textId="77777777" w:rsidR="00CE3C92" w:rsidRDefault="00CE3C92" w:rsidP="00346390">
            <w:p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621AD8BB" w14:textId="77777777" w:rsidR="00CE3C92" w:rsidRDefault="00CE3C92" w:rsidP="00346390">
            <w:p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3C92" w14:paraId="4BD589F9" w14:textId="77777777" w:rsidTr="004F4E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EC80924" w14:textId="77777777" w:rsidR="00CE3C92" w:rsidRDefault="00CE3C92" w:rsidP="00346390">
            <w:pPr>
              <w:spacing w:after="160" w:line="259" w:lineRule="auto"/>
              <w:jc w:val="left"/>
            </w:pPr>
          </w:p>
        </w:tc>
        <w:tc>
          <w:tcPr>
            <w:tcW w:w="2970" w:type="dxa"/>
          </w:tcPr>
          <w:p w14:paraId="2B137336" w14:textId="77777777" w:rsidR="00CE3C92" w:rsidRDefault="00CE3C92" w:rsidP="00346390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24379CE2" w14:textId="77777777" w:rsidR="00CE3C92" w:rsidRDefault="00CE3C92" w:rsidP="00346390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048A61C6" w14:textId="77777777" w:rsidR="00CE3C92" w:rsidRDefault="00CE3C92" w:rsidP="00346390">
            <w:p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A1AF344" w14:textId="77777777" w:rsidR="0038383E" w:rsidRPr="00D87DA0" w:rsidRDefault="0038383E" w:rsidP="00821899">
      <w:pPr>
        <w:spacing w:after="160" w:line="259" w:lineRule="auto"/>
        <w:jc w:val="left"/>
      </w:pPr>
    </w:p>
    <w:sectPr w:rsidR="0038383E" w:rsidRPr="00D87DA0" w:rsidSect="00A93ACB">
      <w:headerReference w:type="default" r:id="rId20"/>
      <w:footerReference w:type="default" r:id="rId21"/>
      <w:headerReference w:type="first" r:id="rId22"/>
      <w:footerReference w:type="first" r:id="rId23"/>
      <w:footnotePr>
        <w:numRestart w:val="eachPage"/>
      </w:footnotePr>
      <w:pgSz w:w="11906" w:h="16838" w:code="9"/>
      <w:pgMar w:top="1588" w:right="1276" w:bottom="1701" w:left="1276" w:header="369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F0D3A" w14:textId="77777777" w:rsidR="0017640B" w:rsidRDefault="0017640B" w:rsidP="00A64D9B">
      <w:pPr>
        <w:pStyle w:val="TOC1"/>
      </w:pPr>
      <w:r>
        <w:separator/>
      </w:r>
    </w:p>
  </w:endnote>
  <w:endnote w:type="continuationSeparator" w:id="0">
    <w:p w14:paraId="60A2A589" w14:textId="77777777" w:rsidR="0017640B" w:rsidRDefault="0017640B" w:rsidP="00A64D9B">
      <w:pPr>
        <w:pStyle w:val="TOC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F74AA" w14:textId="77777777" w:rsidR="0017640B" w:rsidRDefault="0017640B" w:rsidP="002610C0"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1" relativeHeight="251661312" behindDoc="0" locked="0" layoutInCell="0" allowOverlap="1" wp14:anchorId="32A92C4C" wp14:editId="1F1533D5">
              <wp:simplePos x="0" y="1023493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43" name="MSIPCM44d74b099a0ad44c4f87fdda" descr="{&quot;HashCode&quot;:-357011464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DE5B29A" w14:textId="77777777" w:rsidR="0017640B" w:rsidRPr="00B1409B" w:rsidRDefault="0017640B" w:rsidP="00B1409B">
                          <w:pPr>
                            <w:jc w:val="center"/>
                            <w:rPr>
                              <w:rFonts w:ascii="Arial" w:hAnsi="Arial" w:cs="Arial"/>
                              <w:color w:val="008000"/>
                              <w:sz w:val="18"/>
                            </w:rPr>
                          </w:pPr>
                          <w:r w:rsidRPr="00B1409B">
                            <w:rPr>
                              <w:rFonts w:ascii="Arial" w:hAnsi="Arial" w:cs="Arial"/>
                              <w:color w:val="008000"/>
                              <w:sz w:val="18"/>
                            </w:rPr>
                            <w:t xml:space="preserve"> C1 Internal use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A92C4C" id="_x0000_t202" coordsize="21600,21600" o:spt="202" path="m,l,21600r21600,l21600,xe">
              <v:stroke joinstyle="miter"/>
              <v:path gradientshapeok="t" o:connecttype="rect"/>
            </v:shapetype>
            <v:shape id="MSIPCM44d74b099a0ad44c4f87fdda" o:spid="_x0000_s1033" type="#_x0000_t202" alt="{&quot;HashCode&quot;:-357011464,&quot;Height&quot;:841.0,&quot;Width&quot;:595.0,&quot;Placement&quot;:&quot;Footer&quot;,&quot;Index&quot;:&quot;Primary&quot;,&quot;Section&quot;:1,&quot;Top&quot;:0.0,&quot;Left&quot;:0.0}" style="position:absolute;left:0;text-align:left;margin-left:0;margin-top:805.9pt;width:595.3pt;height:21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" o:allowincell="f" filled="f" stroked="f" strokeweight=".5pt">
              <v:textbox inset=",0,,0">
                <w:txbxContent>
                  <w:p w14:paraId="2DE5B29A" w14:textId="77777777" w:rsidR="0017640B" w:rsidRPr="00B1409B" w:rsidRDefault="0017640B" w:rsidP="00B1409B">
                    <w:pPr>
                      <w:jc w:val="center"/>
                      <w:rPr>
                        <w:rFonts w:ascii="Arial" w:hAnsi="Arial" w:cs="Arial"/>
                        <w:color w:val="008000"/>
                        <w:sz w:val="18"/>
                      </w:rPr>
                    </w:pPr>
                    <w:r w:rsidRPr="00B1409B">
                      <w:rPr>
                        <w:rFonts w:ascii="Arial" w:hAnsi="Arial" w:cs="Arial"/>
                        <w:color w:val="008000"/>
                        <w:sz w:val="18"/>
                      </w:rPr>
                      <w:t xml:space="preserve"> C1 Internal use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t>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01BD50" w14:textId="77777777" w:rsidR="0017640B" w:rsidRDefault="0017640B" w:rsidP="002610C0"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366FE7D" wp14:editId="613DC8E4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48" name="MSIPCMb8474386ae73aa79d48b8ef9" descr="{&quot;HashCode&quot;:-357011464,&quot;Height&quot;:841.0,&quot;Width&quot;:595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600E486" w14:textId="77777777" w:rsidR="0017640B" w:rsidRPr="00B1409B" w:rsidRDefault="0017640B" w:rsidP="00B1409B">
                          <w:pPr>
                            <w:jc w:val="center"/>
                            <w:rPr>
                              <w:rFonts w:ascii="Arial" w:hAnsi="Arial" w:cs="Arial"/>
                              <w:color w:val="008000"/>
                              <w:sz w:val="18"/>
                            </w:rPr>
                          </w:pPr>
                          <w:r w:rsidRPr="00B1409B">
                            <w:rPr>
                              <w:rFonts w:ascii="Arial" w:hAnsi="Arial" w:cs="Arial"/>
                              <w:color w:val="008000"/>
                              <w:sz w:val="18"/>
                            </w:rPr>
                            <w:t xml:space="preserve"> C1 Internal use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66FE7D" id="_x0000_t202" coordsize="21600,21600" o:spt="202" path="m,l,21600r21600,l21600,xe">
              <v:stroke joinstyle="miter"/>
              <v:path gradientshapeok="t" o:connecttype="rect"/>
            </v:shapetype>
            <v:shape id="MSIPCMb8474386ae73aa79d48b8ef9" o:spid="_x0000_s1034" type="#_x0000_t202" alt="{&quot;HashCode&quot;:-357011464,&quot;Height&quot;:841.0,&quot;Width&quot;:595.0,&quot;Placement&quot;:&quot;Footer&quot;,&quot;Index&quot;:&quot;FirstPage&quot;,&quot;Section&quot;:1,&quot;Top&quot;:0.0,&quot;Left&quot;:0.0}" style="position:absolute;left:0;text-align:left;margin-left:0;margin-top:805.9pt;width:595.3pt;height:21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" o:allowincell="f" filled="f" stroked="f" strokeweight=".5pt">
              <v:textbox inset=",0,,0">
                <w:txbxContent>
                  <w:p w14:paraId="3600E486" w14:textId="77777777" w:rsidR="0017640B" w:rsidRPr="00B1409B" w:rsidRDefault="0017640B" w:rsidP="00B1409B">
                    <w:pPr>
                      <w:jc w:val="center"/>
                      <w:rPr>
                        <w:rFonts w:ascii="Arial" w:hAnsi="Arial" w:cs="Arial"/>
                        <w:color w:val="008000"/>
                        <w:sz w:val="18"/>
                      </w:rPr>
                    </w:pPr>
                    <w:r w:rsidRPr="00B1409B">
                      <w:rPr>
                        <w:rFonts w:ascii="Arial" w:hAnsi="Arial" w:cs="Arial"/>
                        <w:color w:val="008000"/>
                        <w:sz w:val="18"/>
                      </w:rPr>
                      <w:t xml:space="preserve"> C1 Internal use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t> 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0EE446" w14:textId="73E36697" w:rsidR="0017640B" w:rsidRDefault="0017640B" w:rsidP="004A6F03">
    <w:pPr>
      <w:pStyle w:val="Footer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1D63C22D" wp14:editId="171CF08C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50" name="MSIPCMbee545d99f6ec40270f7fd71" descr="{&quot;HashCode&quot;:-357011464,&quot;Height&quot;:841.0,&quot;Width&quot;:595.0,&quot;Placement&quot;:&quot;Foot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2391399" w14:textId="77777777" w:rsidR="0017640B" w:rsidRPr="00B1409B" w:rsidRDefault="0017640B" w:rsidP="00B1409B">
                          <w:pPr>
                            <w:jc w:val="center"/>
                            <w:rPr>
                              <w:rFonts w:ascii="Arial" w:hAnsi="Arial" w:cs="Arial"/>
                              <w:color w:val="008000"/>
                              <w:sz w:val="18"/>
                            </w:rPr>
                          </w:pPr>
                          <w:r w:rsidRPr="00B1409B">
                            <w:rPr>
                              <w:rFonts w:ascii="Arial" w:hAnsi="Arial" w:cs="Arial"/>
                              <w:color w:val="008000"/>
                              <w:sz w:val="18"/>
                            </w:rPr>
                            <w:t xml:space="preserve"> C1 Internal use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63C22D" id="_x0000_t202" coordsize="21600,21600" o:spt="202" path="m,l,21600r21600,l21600,xe">
              <v:stroke joinstyle="miter"/>
              <v:path gradientshapeok="t" o:connecttype="rect"/>
            </v:shapetype>
            <v:shape id="MSIPCMbee545d99f6ec40270f7fd71" o:spid="_x0000_s1035" type="#_x0000_t202" alt="{&quot;HashCode&quot;:-357011464,&quot;Height&quot;:841.0,&quot;Width&quot;:595.0,&quot;Placement&quot;:&quot;Footer&quot;,&quot;Index&quot;:&quot;Primary&quot;,&quot;Section&quot;:2,&quot;Top&quot;:0.0,&quot;Left&quot;:0.0}" style="position:absolute;left:0;text-align:left;margin-left:0;margin-top:805.9pt;width:595.3pt;height:21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" o:allowincell="f" filled="f" stroked="f" strokeweight=".5pt">
              <v:textbox inset=",0,,0">
                <w:txbxContent>
                  <w:p w14:paraId="02391399" w14:textId="77777777" w:rsidR="0017640B" w:rsidRPr="00B1409B" w:rsidRDefault="0017640B" w:rsidP="00B1409B">
                    <w:pPr>
                      <w:jc w:val="center"/>
                      <w:rPr>
                        <w:rFonts w:ascii="Arial" w:hAnsi="Arial" w:cs="Arial"/>
                        <w:color w:val="008000"/>
                        <w:sz w:val="18"/>
                      </w:rPr>
                    </w:pPr>
                    <w:r w:rsidRPr="00B1409B">
                      <w:rPr>
                        <w:rFonts w:ascii="Arial" w:hAnsi="Arial" w:cs="Arial"/>
                        <w:color w:val="008000"/>
                        <w:sz w:val="18"/>
                      </w:rPr>
                      <w:t xml:space="preserve"> C1 Internal use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67456" behindDoc="1" locked="1" layoutInCell="1" allowOverlap="1" wp14:anchorId="4C44E72D" wp14:editId="0A658BA8">
              <wp:simplePos x="0" y="0"/>
              <wp:positionH relativeFrom="page">
                <wp:posOffset>233916</wp:posOffset>
              </wp:positionH>
              <wp:positionV relativeFrom="page">
                <wp:posOffset>9973310</wp:posOffset>
              </wp:positionV>
              <wp:extent cx="7092000" cy="360000"/>
              <wp:effectExtent l="0" t="0" r="0" b="2540"/>
              <wp:wrapNone/>
              <wp:docPr id="15" name="Groupe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2000" cy="360000"/>
                        <a:chOff x="0" y="0"/>
                        <a:chExt cx="7091680" cy="359410"/>
                      </a:xfrm>
                    </wpg:grpSpPr>
                    <wps:wsp>
                      <wps:cNvPr id="16" name="Rectangle 16"/>
                      <wps:cNvSpPr/>
                      <wps:spPr>
                        <a:xfrm>
                          <a:off x="0" y="0"/>
                          <a:ext cx="7091680" cy="3594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" name="Image 2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0331" y="72302"/>
                          <a:ext cx="719968" cy="2090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9651C1" id="Groupe 15" o:spid="_x0000_s1026" style="position:absolute;left:0;text-align:left;margin-left:18.4pt;margin-top:785.3pt;width:558.45pt;height:28.35pt;z-index:-251649024;mso-position-horizontal-relative:page;mso-position-vertical-relative:page;mso-width-relative:margin;mso-height-relative:margin" coordsize="70916,3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">
              <v:rect id="Rectangle 16" o:spid="_x0000_s1027" style="position:absolute;width:70916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" fillcolor="#e9eef4 [660]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8" type="#_x0000_t75" style="position:absolute;left:1803;top:723;width:7199;height:20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">
                <v:imagedata r:id="rId2" o:title=""/>
                <v:path arrowok="t"/>
              </v:shape>
              <w10:wrap anchorx="page" anchory="page"/>
              <w10:anchorlock/>
            </v:group>
          </w:pict>
        </mc:Fallback>
      </mc:AlternateContent>
    </w:r>
    <w:r>
      <w:tab/>
    </w:r>
    <w:r w:rsidRPr="00732256">
      <w:fldChar w:fldCharType="begin"/>
    </w:r>
    <w:r w:rsidRPr="00732256">
      <w:instrText xml:space="preserve"> If </w:instrText>
    </w:r>
    <w:r w:rsidRPr="00732256">
      <w:fldChar w:fldCharType="begin"/>
    </w:r>
    <w:r w:rsidRPr="00732256">
      <w:instrText xml:space="preserve"> STYLEREF "</w:instrText>
    </w:r>
    <w:r>
      <w:instrText>Confidentiality</w:instrText>
    </w:r>
    <w:r w:rsidRPr="00732256">
      <w:instrText xml:space="preserve">" </w:instrText>
    </w:r>
    <w:r w:rsidRPr="00732256">
      <w:fldChar w:fldCharType="separate"/>
    </w:r>
    <w:r w:rsidR="00D50810">
      <w:rPr>
        <w:noProof/>
      </w:rPr>
      <w:instrText>C1 - Internal use</w:instrText>
    </w:r>
    <w:r w:rsidRPr="00732256">
      <w:fldChar w:fldCharType="end"/>
    </w:r>
    <w:r w:rsidRPr="00732256">
      <w:instrText xml:space="preserve"> = "Err*" "" "</w:instrText>
    </w:r>
    <w:r w:rsidRPr="00732256">
      <w:fldChar w:fldCharType="begin"/>
    </w:r>
    <w:r w:rsidRPr="00732256">
      <w:instrText xml:space="preserve"> STYLEREF "</w:instrText>
    </w:r>
    <w:r w:rsidRPr="00B83EC7">
      <w:instrText>Confidentiality</w:instrText>
    </w:r>
    <w:r w:rsidRPr="00732256">
      <w:instrText xml:space="preserve">" </w:instrText>
    </w:r>
    <w:r w:rsidRPr="00732256">
      <w:fldChar w:fldCharType="separate"/>
    </w:r>
    <w:r w:rsidR="00D50810">
      <w:rPr>
        <w:noProof/>
      </w:rPr>
      <w:instrText>C1 - Internal use</w:instrText>
    </w:r>
    <w:r w:rsidRPr="00732256">
      <w:fldChar w:fldCharType="end"/>
    </w:r>
    <w:r>
      <w:instrText xml:space="preserve"> - </w:instrText>
    </w:r>
    <w:r w:rsidRPr="00732256">
      <w:instrText xml:space="preserve">" </w:instrText>
    </w:r>
    <w:r w:rsidRPr="00732256">
      <w:fldChar w:fldCharType="separate"/>
    </w:r>
    <w:r w:rsidR="00D50810">
      <w:rPr>
        <w:noProof/>
      </w:rPr>
      <w:t xml:space="preserve">C1 - Internal use - </w:t>
    </w:r>
    <w:r w:rsidRPr="00732256">
      <w:fldChar w:fldCharType="end"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  <w:r>
      <w:t>/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23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D68A7A" w14:textId="77777777" w:rsidR="0017640B" w:rsidRPr="003F7058" w:rsidRDefault="0017640B" w:rsidP="003F7058">
    <w:pPr>
      <w:pStyle w:val="Footer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1" relativeHeight="251674624" behindDoc="0" locked="0" layoutInCell="0" allowOverlap="1" wp14:anchorId="74AB6B7E" wp14:editId="6F47BB34">
              <wp:simplePos x="0" y="1023493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51" name="MSIPCM9eaf41efbe79c66474b4c7c1" descr="{&quot;HashCode&quot;:-357011464,&quot;Height&quot;:841.0,&quot;Width&quot;:595.0,&quot;Placement&quot;:&quot;Footer&quot;,&quot;Index&quot;:&quot;FirstPage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138E80D" w14:textId="77777777" w:rsidR="0017640B" w:rsidRPr="00B1409B" w:rsidRDefault="0017640B" w:rsidP="00B1409B">
                          <w:pPr>
                            <w:jc w:val="center"/>
                            <w:rPr>
                              <w:rFonts w:ascii="Arial" w:hAnsi="Arial" w:cs="Arial"/>
                              <w:color w:val="008000"/>
                              <w:sz w:val="18"/>
                            </w:rPr>
                          </w:pPr>
                          <w:r w:rsidRPr="00B1409B">
                            <w:rPr>
                              <w:rFonts w:ascii="Arial" w:hAnsi="Arial" w:cs="Arial"/>
                              <w:color w:val="008000"/>
                              <w:sz w:val="18"/>
                            </w:rPr>
                            <w:t xml:space="preserve"> C1 Internal use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AB6B7E" id="_x0000_t202" coordsize="21600,21600" o:spt="202" path="m,l,21600r21600,l21600,xe">
              <v:stroke joinstyle="miter"/>
              <v:path gradientshapeok="t" o:connecttype="rect"/>
            </v:shapetype>
            <v:shape id="MSIPCM9eaf41efbe79c66474b4c7c1" o:spid="_x0000_s1036" type="#_x0000_t202" alt="{&quot;HashCode&quot;:-357011464,&quot;Height&quot;:841.0,&quot;Width&quot;:595.0,&quot;Placement&quot;:&quot;Footer&quot;,&quot;Index&quot;:&quot;FirstPage&quot;,&quot;Section&quot;:2,&quot;Top&quot;:0.0,&quot;Left&quot;:0.0}" style="position:absolute;left:0;text-align:left;margin-left:0;margin-top:805.9pt;width:595.3pt;height:21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" o:allowincell="f" filled="f" stroked="f" strokeweight=".5pt">
              <v:textbox inset=",0,,0">
                <w:txbxContent>
                  <w:p w14:paraId="5138E80D" w14:textId="77777777" w:rsidR="0017640B" w:rsidRPr="00B1409B" w:rsidRDefault="0017640B" w:rsidP="00B1409B">
                    <w:pPr>
                      <w:jc w:val="center"/>
                      <w:rPr>
                        <w:rFonts w:ascii="Arial" w:hAnsi="Arial" w:cs="Arial"/>
                        <w:color w:val="008000"/>
                        <w:sz w:val="18"/>
                      </w:rPr>
                    </w:pPr>
                    <w:r w:rsidRPr="00B1409B">
                      <w:rPr>
                        <w:rFonts w:ascii="Arial" w:hAnsi="Arial" w:cs="Arial"/>
                        <w:color w:val="008000"/>
                        <w:sz w:val="18"/>
                      </w:rPr>
                      <w:t xml:space="preserve"> C1 Internal use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2611E3" w14:textId="77777777" w:rsidR="0017640B" w:rsidRDefault="0017640B" w:rsidP="00787F40">
      <w:pPr>
        <w:pStyle w:val="Sparateurdesnotes"/>
      </w:pPr>
    </w:p>
  </w:footnote>
  <w:footnote w:type="continuationSeparator" w:id="0">
    <w:p w14:paraId="61CDE6A0" w14:textId="77777777" w:rsidR="0017640B" w:rsidRDefault="0017640B" w:rsidP="00A64D9B">
      <w:pPr>
        <w:pStyle w:val="TOC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57EED" w14:textId="77777777" w:rsidR="0017640B" w:rsidRPr="002610C0" w:rsidRDefault="0017640B" w:rsidP="002610C0">
    <w:r>
      <w:t> 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80F10" w14:textId="77777777" w:rsidR="0017640B" w:rsidRDefault="0017640B" w:rsidP="002610C0">
    <w:r>
      <w:rPr>
        <w:noProof/>
        <w:lang w:val="en-US" w:eastAsia="zh-CN"/>
      </w:rPr>
      <w:drawing>
        <wp:anchor distT="0" distB="0" distL="114300" distR="114300" simplePos="0" relativeHeight="251653120" behindDoc="1" locked="1" layoutInCell="1" allowOverlap="1" wp14:anchorId="0B722C27" wp14:editId="3614895E">
          <wp:simplePos x="0" y="0"/>
          <wp:positionH relativeFrom="page">
            <wp:posOffset>233680</wp:posOffset>
          </wp:positionH>
          <wp:positionV relativeFrom="page">
            <wp:posOffset>233680</wp:posOffset>
          </wp:positionV>
          <wp:extent cx="7091680" cy="10223500"/>
          <wp:effectExtent l="0" t="0" r="0" b="6350"/>
          <wp:wrapNone/>
          <wp:docPr id="3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Office 2016\Pictures\LOREALIT_WORD_V02 copie.jpg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485" r="-1"/>
                  <a:stretch/>
                </pic:blipFill>
                <pic:spPr bwMode="auto">
                  <a:xfrm>
                    <a:off x="0" y="0"/>
                    <a:ext cx="7091680" cy="10223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zh-CN"/>
      </w:rPr>
      <w:drawing>
        <wp:anchor distT="0" distB="0" distL="114300" distR="114300" simplePos="0" relativeHeight="251657216" behindDoc="1" locked="1" layoutInCell="1" allowOverlap="1" wp14:anchorId="4CE6B3A3" wp14:editId="498661E9">
          <wp:simplePos x="0" y="0"/>
          <wp:positionH relativeFrom="page">
            <wp:posOffset>427355</wp:posOffset>
          </wp:positionH>
          <wp:positionV relativeFrom="page">
            <wp:posOffset>414655</wp:posOffset>
          </wp:positionV>
          <wp:extent cx="1578610" cy="460375"/>
          <wp:effectExtent l="0" t="0" r="2540" b="0"/>
          <wp:wrapNone/>
          <wp:docPr id="7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Office 2016\Pictures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8610" cy="460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 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75466" w14:textId="45A81D8E" w:rsidR="0017640B" w:rsidRDefault="0017640B" w:rsidP="00F362E6">
    <w:pPr>
      <w:pStyle w:val="Header"/>
    </w:pPr>
    <w:r w:rsidRPr="00A82973">
      <w:rPr>
        <w:rStyle w:val="TITLEREF"/>
      </w:rPr>
      <w:fldChar w:fldCharType="begin"/>
    </w:r>
    <w:r w:rsidRPr="00A82973">
      <w:rPr>
        <w:rStyle w:val="TITLEREF"/>
      </w:rPr>
      <w:instrText xml:space="preserve"> If </w:instrText>
    </w:r>
    <w:r w:rsidRPr="00A82973">
      <w:rPr>
        <w:rStyle w:val="TITLEREF"/>
      </w:rPr>
      <w:fldChar w:fldCharType="begin"/>
    </w:r>
    <w:r w:rsidRPr="00A82973">
      <w:rPr>
        <w:rStyle w:val="TITLEREF"/>
      </w:rPr>
      <w:instrText xml:space="preserve"> STYLEREF "Document title" </w:instrText>
    </w:r>
    <w:r w:rsidRPr="00A82973">
      <w:rPr>
        <w:rStyle w:val="TITLEREF"/>
      </w:rPr>
      <w:fldChar w:fldCharType="separate"/>
    </w:r>
    <w:r w:rsidR="00D50810">
      <w:rPr>
        <w:rStyle w:val="TITLEREF"/>
        <w:noProof/>
      </w:rPr>
      <w:instrText>Table of Contents</w:instrText>
    </w:r>
    <w:r w:rsidRPr="00A82973">
      <w:rPr>
        <w:rStyle w:val="TITLEREF"/>
      </w:rPr>
      <w:fldChar w:fldCharType="end"/>
    </w:r>
    <w:r w:rsidRPr="00A82973">
      <w:rPr>
        <w:rStyle w:val="TITLEREF"/>
      </w:rPr>
      <w:instrText xml:space="preserve"> = "Err*" "" "</w:instrText>
    </w:r>
    <w:r w:rsidRPr="00A82973">
      <w:rPr>
        <w:rStyle w:val="TITLEREF"/>
      </w:rPr>
      <w:fldChar w:fldCharType="begin"/>
    </w:r>
    <w:r w:rsidRPr="00A82973">
      <w:rPr>
        <w:rStyle w:val="TITLEREF"/>
      </w:rPr>
      <w:instrText xml:space="preserve"> STYLEREF "Document title" </w:instrText>
    </w:r>
    <w:r w:rsidRPr="00A82973">
      <w:rPr>
        <w:rStyle w:val="TITLEREF"/>
      </w:rPr>
      <w:fldChar w:fldCharType="separate"/>
    </w:r>
    <w:r w:rsidR="00D50810">
      <w:rPr>
        <w:rStyle w:val="TITLEREF"/>
        <w:noProof/>
      </w:rPr>
      <w:instrText>Table of Contents</w:instrText>
    </w:r>
    <w:r w:rsidRPr="00A82973">
      <w:rPr>
        <w:rStyle w:val="TITLEREF"/>
      </w:rPr>
      <w:fldChar w:fldCharType="end"/>
    </w:r>
    <w:r w:rsidRPr="00A82973">
      <w:rPr>
        <w:rStyle w:val="TITLEREF"/>
      </w:rPr>
      <w:instrText xml:space="preserve">" </w:instrText>
    </w:r>
    <w:r w:rsidRPr="00A82973">
      <w:rPr>
        <w:rStyle w:val="TITLEREF"/>
      </w:rPr>
      <w:fldChar w:fldCharType="separate"/>
    </w:r>
    <w:r w:rsidR="00D50810">
      <w:rPr>
        <w:rStyle w:val="TITLEREF"/>
        <w:noProof/>
      </w:rPr>
      <w:t>Table of Contents</w:t>
    </w:r>
    <w:r w:rsidRPr="00A82973">
      <w:rPr>
        <w:rStyle w:val="TITLEREF"/>
      </w:rPr>
      <w:fldChar w:fldCharType="end"/>
    </w:r>
    <w:r w:rsidRPr="00A82973">
      <w:tab/>
    </w:r>
    <w:r w:rsidRPr="00A82973">
      <w:fldChar w:fldCharType="begin"/>
    </w:r>
    <w:r w:rsidRPr="00A82973">
      <w:instrText xml:space="preserve"> If </w:instrText>
    </w:r>
    <w:r w:rsidRPr="00A82973">
      <w:fldChar w:fldCharType="begin"/>
    </w:r>
    <w:r w:rsidRPr="00A82973">
      <w:instrText xml:space="preserve"> STYLEREF "Author" </w:instrText>
    </w:r>
    <w:r w:rsidRPr="00A82973">
      <w:fldChar w:fldCharType="separate"/>
    </w:r>
    <w:r w:rsidR="00D50810">
      <w:rPr>
        <w:noProof/>
      </w:rPr>
      <w:instrText>October 2021</w:instrText>
    </w:r>
    <w:r w:rsidRPr="00A82973">
      <w:fldChar w:fldCharType="end"/>
    </w:r>
    <w:r w:rsidRPr="00A82973">
      <w:instrText xml:space="preserve"> = "Err*" "" "</w:instrText>
    </w:r>
    <w:r w:rsidRPr="00A82973">
      <w:fldChar w:fldCharType="begin"/>
    </w:r>
    <w:r w:rsidRPr="00A82973">
      <w:instrText xml:space="preserve"> STYLEREF "Author" </w:instrText>
    </w:r>
    <w:r w:rsidRPr="00A82973">
      <w:fldChar w:fldCharType="separate"/>
    </w:r>
    <w:r w:rsidR="00D50810">
      <w:rPr>
        <w:noProof/>
      </w:rPr>
      <w:instrText>October 2021</w:instrText>
    </w:r>
    <w:r w:rsidRPr="00A82973">
      <w:fldChar w:fldCharType="end"/>
    </w:r>
    <w:r>
      <w:instrText xml:space="preserve"> - </w:instrText>
    </w:r>
    <w:r w:rsidRPr="00A82973">
      <w:instrText xml:space="preserve">" </w:instrText>
    </w:r>
    <w:r w:rsidRPr="00A82973">
      <w:fldChar w:fldCharType="separate"/>
    </w:r>
    <w:r w:rsidR="00D50810">
      <w:rPr>
        <w:noProof/>
      </w:rPr>
      <w:t xml:space="preserve">October 2021 - </w:t>
    </w:r>
    <w:r w:rsidRPr="00A82973">
      <w:fldChar w:fldCharType="end"/>
    </w:r>
    <w:r w:rsidRPr="00A82973">
      <w:fldChar w:fldCharType="begin"/>
    </w:r>
    <w:r w:rsidRPr="00A82973">
      <w:instrText xml:space="preserve"> If </w:instrText>
    </w:r>
    <w:r w:rsidRPr="00A82973">
      <w:fldChar w:fldCharType="begin"/>
    </w:r>
    <w:r w:rsidRPr="00A82973">
      <w:instrText xml:space="preserve"> STYLEREF "Document date" </w:instrText>
    </w:r>
    <w:r w:rsidRPr="00A82973">
      <w:fldChar w:fldCharType="separate"/>
    </w:r>
    <w:r w:rsidR="00D50810">
      <w:rPr>
        <w:b/>
        <w:bCs/>
        <w:noProof/>
        <w:lang w:val="en-US"/>
      </w:rPr>
      <w:instrText>Error! No text of specified style in document.</w:instrText>
    </w:r>
    <w:r w:rsidRPr="00A82973">
      <w:fldChar w:fldCharType="end"/>
    </w:r>
    <w:r w:rsidRPr="00A82973">
      <w:instrText xml:space="preserve"> = "Err*" "" "</w:instrText>
    </w:r>
    <w:r w:rsidRPr="00A82973">
      <w:fldChar w:fldCharType="begin"/>
    </w:r>
    <w:r w:rsidRPr="00A82973">
      <w:instrText xml:space="preserve"> STYLEREF "Document date" </w:instrText>
    </w:r>
    <w:r w:rsidRPr="00A82973">
      <w:fldChar w:fldCharType="separate"/>
    </w:r>
    <w:r>
      <w:rPr>
        <w:noProof/>
      </w:rPr>
      <w:instrText>March 2019</w:instrText>
    </w:r>
    <w:r w:rsidRPr="00A82973">
      <w:fldChar w:fldCharType="end"/>
    </w:r>
    <w:r w:rsidRPr="00A82973">
      <w:instrText xml:space="preserve">" </w:instrText>
    </w:r>
    <w:r w:rsidRPr="00A82973">
      <w:fldChar w:fldCharType="end"/>
    </w:r>
  </w:p>
  <w:p w14:paraId="752DB9C6" w14:textId="77777777" w:rsidR="0017640B" w:rsidRPr="00F362E6" w:rsidRDefault="0017640B" w:rsidP="00F362E6">
    <w:pPr>
      <w:pStyle w:val="Header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1A50B79C" wp14:editId="25A09AEA">
              <wp:simplePos x="0" y="0"/>
              <wp:positionH relativeFrom="page">
                <wp:posOffset>0</wp:posOffset>
              </wp:positionH>
              <wp:positionV relativeFrom="page">
                <wp:posOffset>431800</wp:posOffset>
              </wp:positionV>
              <wp:extent cx="7559675" cy="0"/>
              <wp:effectExtent l="0" t="0" r="0" b="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596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61FAAE1" id="Connecteur droit 1" o:spid="_x0000_s1026" style="position:absolute;left:0;text-align:left;z-index:2516684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0,34pt" to="595.25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" strokecolor="black [3213]" strokeweight=".5pt">
              <v:stroke joinstyle="miter"/>
              <w10:wrap anchorx="page" anchory="page"/>
              <w10:anchorlock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3674B" w14:textId="77777777" w:rsidR="0017640B" w:rsidRDefault="0017640B" w:rsidP="00FE16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C3B1D"/>
    <w:multiLevelType w:val="hybridMultilevel"/>
    <w:tmpl w:val="B2B8D56A"/>
    <w:lvl w:ilvl="0" w:tplc="E14A76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46756E4"/>
    <w:multiLevelType w:val="multilevel"/>
    <w:tmpl w:val="F6F00904"/>
    <w:lvl w:ilvl="0">
      <w:start w:val="1"/>
      <w:numFmt w:val="decimal"/>
      <w:lvlText w:val="%1."/>
      <w:lvlJc w:val="left"/>
      <w:pPr>
        <w:ind w:left="323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4" w:hanging="1080"/>
      </w:pPr>
      <w:rPr>
        <w:rFonts w:hint="default"/>
      </w:rPr>
    </w:lvl>
    <w:lvl w:ilvl="2">
      <w:numFmt w:val="decimal"/>
      <w:isLgl/>
      <w:lvlText w:val="%1.%2.%3"/>
      <w:lvlJc w:val="left"/>
      <w:pPr>
        <w:ind w:left="2125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6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87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88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9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5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1" w:hanging="4680"/>
      </w:pPr>
      <w:rPr>
        <w:rFonts w:hint="default"/>
      </w:rPr>
    </w:lvl>
  </w:abstractNum>
  <w:abstractNum w:abstractNumId="2" w15:restartNumberingAfterBreak="0">
    <w:nsid w:val="1A526988"/>
    <w:multiLevelType w:val="multilevel"/>
    <w:tmpl w:val="65BEC87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pStyle w:val="Quote"/>
      <w:lvlText w:val="“"/>
      <w:lvlJc w:val="left"/>
      <w:pPr>
        <w:tabs>
          <w:tab w:val="num" w:pos="1134"/>
        </w:tabs>
        <w:ind w:left="1134" w:hanging="283"/>
      </w:pPr>
      <w:rPr>
        <w:rFonts w:ascii="Century Gothic" w:hAnsi="Century Gothic" w:hint="default"/>
        <w:b/>
        <w:i/>
        <w:color w:val="93ABCB" w:themeColor="accent1"/>
        <w:position w:val="-10"/>
        <w:sz w:val="38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CBB748A"/>
    <w:multiLevelType w:val="multilevel"/>
    <w:tmpl w:val="27BEE8FA"/>
    <w:lvl w:ilvl="0">
      <w:start w:val="4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880"/>
      </w:pPr>
      <w:rPr>
        <w:rFonts w:hint="default"/>
      </w:rPr>
    </w:lvl>
  </w:abstractNum>
  <w:abstractNum w:abstractNumId="4" w15:restartNumberingAfterBreak="0">
    <w:nsid w:val="1EC23F0B"/>
    <w:multiLevelType w:val="multilevel"/>
    <w:tmpl w:val="F6F00904"/>
    <w:lvl w:ilvl="0">
      <w:start w:val="1"/>
      <w:numFmt w:val="decimal"/>
      <w:lvlText w:val="%1."/>
      <w:lvlJc w:val="left"/>
      <w:pPr>
        <w:ind w:left="323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4" w:hanging="1080"/>
      </w:pPr>
      <w:rPr>
        <w:rFonts w:hint="default"/>
      </w:rPr>
    </w:lvl>
    <w:lvl w:ilvl="2">
      <w:numFmt w:val="decimal"/>
      <w:isLgl/>
      <w:lvlText w:val="%1.%2.%3"/>
      <w:lvlJc w:val="left"/>
      <w:pPr>
        <w:ind w:left="2125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6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87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88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9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5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1" w:hanging="4680"/>
      </w:pPr>
      <w:rPr>
        <w:rFonts w:hint="default"/>
      </w:rPr>
    </w:lvl>
  </w:abstractNum>
  <w:abstractNum w:abstractNumId="5" w15:restartNumberingAfterBreak="0">
    <w:nsid w:val="20C2737A"/>
    <w:multiLevelType w:val="multilevel"/>
    <w:tmpl w:val="F6F00904"/>
    <w:lvl w:ilvl="0">
      <w:start w:val="1"/>
      <w:numFmt w:val="decimal"/>
      <w:lvlText w:val="%1."/>
      <w:lvlJc w:val="left"/>
      <w:pPr>
        <w:ind w:left="323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4" w:hanging="1080"/>
      </w:pPr>
      <w:rPr>
        <w:rFonts w:hint="default"/>
      </w:rPr>
    </w:lvl>
    <w:lvl w:ilvl="2">
      <w:numFmt w:val="decimal"/>
      <w:isLgl/>
      <w:lvlText w:val="%1.%2.%3"/>
      <w:lvlJc w:val="left"/>
      <w:pPr>
        <w:ind w:left="2125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6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87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88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9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5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1" w:hanging="4680"/>
      </w:pPr>
      <w:rPr>
        <w:rFonts w:hint="default"/>
      </w:rPr>
    </w:lvl>
  </w:abstractNum>
  <w:abstractNum w:abstractNumId="6" w15:restartNumberingAfterBreak="0">
    <w:nsid w:val="22F83660"/>
    <w:multiLevelType w:val="multilevel"/>
    <w:tmpl w:val="5A6A26F2"/>
    <w:lvl w:ilvl="0">
      <w:start w:val="1"/>
      <w:numFmt w:val="bullet"/>
      <w:pStyle w:val="Findudocument"/>
      <w:suff w:val="nothing"/>
      <w:lvlText w:val="_"/>
      <w:lvlJc w:val="left"/>
      <w:pPr>
        <w:ind w:left="0" w:firstLine="0"/>
      </w:pPr>
      <w:rPr>
        <w:rFonts w:asciiTheme="minorHAnsi" w:hAnsiTheme="minorHAnsi" w:hint="default"/>
        <w:w w:val="50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3430CAF"/>
    <w:multiLevelType w:val="hybridMultilevel"/>
    <w:tmpl w:val="F000E2F8"/>
    <w:lvl w:ilvl="0" w:tplc="F950FB6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6" w:hanging="420"/>
      </w:pPr>
    </w:lvl>
    <w:lvl w:ilvl="2" w:tplc="0409001B" w:tentative="1">
      <w:start w:val="1"/>
      <w:numFmt w:val="lowerRoman"/>
      <w:lvlText w:val="%3."/>
      <w:lvlJc w:val="right"/>
      <w:pPr>
        <w:ind w:left="2046" w:hanging="420"/>
      </w:pPr>
    </w:lvl>
    <w:lvl w:ilvl="3" w:tplc="0409000F" w:tentative="1">
      <w:start w:val="1"/>
      <w:numFmt w:val="decimal"/>
      <w:lvlText w:val="%4."/>
      <w:lvlJc w:val="left"/>
      <w:pPr>
        <w:ind w:left="2466" w:hanging="420"/>
      </w:pPr>
    </w:lvl>
    <w:lvl w:ilvl="4" w:tplc="04090019" w:tentative="1">
      <w:start w:val="1"/>
      <w:numFmt w:val="lowerLetter"/>
      <w:lvlText w:val="%5)"/>
      <w:lvlJc w:val="left"/>
      <w:pPr>
        <w:ind w:left="2886" w:hanging="420"/>
      </w:pPr>
    </w:lvl>
    <w:lvl w:ilvl="5" w:tplc="0409001B" w:tentative="1">
      <w:start w:val="1"/>
      <w:numFmt w:val="lowerRoman"/>
      <w:lvlText w:val="%6."/>
      <w:lvlJc w:val="right"/>
      <w:pPr>
        <w:ind w:left="3306" w:hanging="420"/>
      </w:pPr>
    </w:lvl>
    <w:lvl w:ilvl="6" w:tplc="0409000F" w:tentative="1">
      <w:start w:val="1"/>
      <w:numFmt w:val="decimal"/>
      <w:lvlText w:val="%7."/>
      <w:lvlJc w:val="left"/>
      <w:pPr>
        <w:ind w:left="3726" w:hanging="420"/>
      </w:pPr>
    </w:lvl>
    <w:lvl w:ilvl="7" w:tplc="04090019" w:tentative="1">
      <w:start w:val="1"/>
      <w:numFmt w:val="lowerLetter"/>
      <w:lvlText w:val="%8)"/>
      <w:lvlJc w:val="left"/>
      <w:pPr>
        <w:ind w:left="4146" w:hanging="420"/>
      </w:pPr>
    </w:lvl>
    <w:lvl w:ilvl="8" w:tplc="0409001B" w:tentative="1">
      <w:start w:val="1"/>
      <w:numFmt w:val="lowerRoman"/>
      <w:lvlText w:val="%9."/>
      <w:lvlJc w:val="right"/>
      <w:pPr>
        <w:ind w:left="4566" w:hanging="420"/>
      </w:pPr>
    </w:lvl>
  </w:abstractNum>
  <w:abstractNum w:abstractNumId="8" w15:restartNumberingAfterBreak="0">
    <w:nsid w:val="28BE3A00"/>
    <w:multiLevelType w:val="multilevel"/>
    <w:tmpl w:val="F6F00904"/>
    <w:lvl w:ilvl="0">
      <w:start w:val="1"/>
      <w:numFmt w:val="decimal"/>
      <w:lvlText w:val="%1."/>
      <w:lvlJc w:val="left"/>
      <w:pPr>
        <w:ind w:left="323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4" w:hanging="1080"/>
      </w:pPr>
      <w:rPr>
        <w:rFonts w:hint="default"/>
      </w:rPr>
    </w:lvl>
    <w:lvl w:ilvl="2">
      <w:numFmt w:val="decimal"/>
      <w:isLgl/>
      <w:lvlText w:val="%1.%2.%3"/>
      <w:lvlJc w:val="left"/>
      <w:pPr>
        <w:ind w:left="2125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6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87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88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9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5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1" w:hanging="4680"/>
      </w:pPr>
      <w:rPr>
        <w:rFonts w:hint="default"/>
      </w:rPr>
    </w:lvl>
  </w:abstractNum>
  <w:abstractNum w:abstractNumId="9" w15:restartNumberingAfterBreak="0">
    <w:nsid w:val="2C3519B4"/>
    <w:multiLevelType w:val="multilevel"/>
    <w:tmpl w:val="F006A766"/>
    <w:lvl w:ilvl="0">
      <w:start w:val="1"/>
      <w:numFmt w:val="none"/>
      <w:pStyle w:val="InfoUtilisateur"/>
      <w:suff w:val="nothing"/>
      <w:lvlText w:val="• INFO UTILISATEUR - "/>
      <w:lvlJc w:val="left"/>
      <w:pPr>
        <w:ind w:left="0" w:firstLine="0"/>
      </w:pPr>
      <w:rPr>
        <w:rFonts w:hint="default"/>
        <w:b/>
        <w:i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331313CE"/>
    <w:multiLevelType w:val="hybridMultilevel"/>
    <w:tmpl w:val="13F86972"/>
    <w:lvl w:ilvl="0" w:tplc="04090011">
      <w:start w:val="1"/>
      <w:numFmt w:val="decimal"/>
      <w:lvlText w:val="%1)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37C55AC"/>
    <w:multiLevelType w:val="hybridMultilevel"/>
    <w:tmpl w:val="A42C9C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229EB"/>
    <w:multiLevelType w:val="hybridMultilevel"/>
    <w:tmpl w:val="A87AD806"/>
    <w:lvl w:ilvl="0" w:tplc="936AD45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0" w:hanging="420"/>
      </w:pPr>
    </w:lvl>
    <w:lvl w:ilvl="2" w:tplc="0409001B" w:tentative="1">
      <w:start w:val="1"/>
      <w:numFmt w:val="lowerRoman"/>
      <w:lvlText w:val="%3."/>
      <w:lvlJc w:val="right"/>
      <w:pPr>
        <w:ind w:left="2670" w:hanging="420"/>
      </w:pPr>
    </w:lvl>
    <w:lvl w:ilvl="3" w:tplc="0409000F" w:tentative="1">
      <w:start w:val="1"/>
      <w:numFmt w:val="decimal"/>
      <w:lvlText w:val="%4."/>
      <w:lvlJc w:val="left"/>
      <w:pPr>
        <w:ind w:left="3090" w:hanging="420"/>
      </w:pPr>
    </w:lvl>
    <w:lvl w:ilvl="4" w:tplc="04090019" w:tentative="1">
      <w:start w:val="1"/>
      <w:numFmt w:val="lowerLetter"/>
      <w:lvlText w:val="%5)"/>
      <w:lvlJc w:val="left"/>
      <w:pPr>
        <w:ind w:left="3510" w:hanging="420"/>
      </w:pPr>
    </w:lvl>
    <w:lvl w:ilvl="5" w:tplc="0409001B" w:tentative="1">
      <w:start w:val="1"/>
      <w:numFmt w:val="lowerRoman"/>
      <w:lvlText w:val="%6."/>
      <w:lvlJc w:val="right"/>
      <w:pPr>
        <w:ind w:left="3930" w:hanging="420"/>
      </w:pPr>
    </w:lvl>
    <w:lvl w:ilvl="6" w:tplc="0409000F" w:tentative="1">
      <w:start w:val="1"/>
      <w:numFmt w:val="decimal"/>
      <w:lvlText w:val="%7."/>
      <w:lvlJc w:val="left"/>
      <w:pPr>
        <w:ind w:left="4350" w:hanging="420"/>
      </w:pPr>
    </w:lvl>
    <w:lvl w:ilvl="7" w:tplc="04090019" w:tentative="1">
      <w:start w:val="1"/>
      <w:numFmt w:val="lowerLetter"/>
      <w:lvlText w:val="%8)"/>
      <w:lvlJc w:val="left"/>
      <w:pPr>
        <w:ind w:left="4770" w:hanging="420"/>
      </w:pPr>
    </w:lvl>
    <w:lvl w:ilvl="8" w:tplc="0409001B" w:tentative="1">
      <w:start w:val="1"/>
      <w:numFmt w:val="lowerRoman"/>
      <w:lvlText w:val="%9."/>
      <w:lvlJc w:val="right"/>
      <w:pPr>
        <w:ind w:left="5190" w:hanging="420"/>
      </w:pPr>
    </w:lvl>
  </w:abstractNum>
  <w:abstractNum w:abstractNumId="13" w15:restartNumberingAfterBreak="0">
    <w:nsid w:val="37712937"/>
    <w:multiLevelType w:val="hybridMultilevel"/>
    <w:tmpl w:val="BF00D54E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11D1"/>
    <w:multiLevelType w:val="hybridMultilevel"/>
    <w:tmpl w:val="8092E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C5E1A"/>
    <w:multiLevelType w:val="hybridMultilevel"/>
    <w:tmpl w:val="D05AB3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40086"/>
    <w:multiLevelType w:val="hybridMultilevel"/>
    <w:tmpl w:val="7CB83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54341D"/>
    <w:multiLevelType w:val="multilevel"/>
    <w:tmpl w:val="17A0B3FE"/>
    <w:lvl w:ilvl="0">
      <w:start w:val="1"/>
      <w:numFmt w:val="decimal"/>
      <w:pStyle w:val="AppendixHeading"/>
      <w:lvlText w:val="Appendix %1"/>
      <w:lvlJc w:val="left"/>
      <w:pPr>
        <w:ind w:left="0" w:firstLine="0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Theme="minorHAnsi" w:hAnsiTheme="minorHAnsi" w:hint="default"/>
      </w:rPr>
    </w:lvl>
    <w:lvl w:ilvl="2">
      <w:start w:val="1"/>
      <w:numFmt w:val="lowerLetter"/>
      <w:lvlText w:val="(%3)"/>
      <w:lvlJc w:val="left"/>
      <w:pPr>
        <w:ind w:left="0" w:firstLine="0"/>
      </w:pPr>
      <w:rPr>
        <w:rFonts w:asciiTheme="minorHAnsi" w:hAnsiTheme="minorHAnsi" w:hint="default"/>
      </w:rPr>
    </w:lvl>
    <w:lvl w:ilvl="3">
      <w:start w:val="1"/>
      <w:numFmt w:val="lowerRoman"/>
      <w:lvlText w:val="(%4)"/>
      <w:lvlJc w:val="right"/>
      <w:pPr>
        <w:ind w:left="0" w:firstLine="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8" w15:restartNumberingAfterBreak="0">
    <w:nsid w:val="4E8B6A97"/>
    <w:multiLevelType w:val="hybridMultilevel"/>
    <w:tmpl w:val="06822770"/>
    <w:lvl w:ilvl="0" w:tplc="6A28EFE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6" w:hanging="420"/>
      </w:pPr>
    </w:lvl>
    <w:lvl w:ilvl="2" w:tplc="0409001B" w:tentative="1">
      <w:start w:val="1"/>
      <w:numFmt w:val="lowerRoman"/>
      <w:lvlText w:val="%3."/>
      <w:lvlJc w:val="right"/>
      <w:pPr>
        <w:ind w:left="2046" w:hanging="420"/>
      </w:pPr>
    </w:lvl>
    <w:lvl w:ilvl="3" w:tplc="0409000F" w:tentative="1">
      <w:start w:val="1"/>
      <w:numFmt w:val="decimal"/>
      <w:lvlText w:val="%4."/>
      <w:lvlJc w:val="left"/>
      <w:pPr>
        <w:ind w:left="2466" w:hanging="420"/>
      </w:pPr>
    </w:lvl>
    <w:lvl w:ilvl="4" w:tplc="04090019" w:tentative="1">
      <w:start w:val="1"/>
      <w:numFmt w:val="lowerLetter"/>
      <w:lvlText w:val="%5)"/>
      <w:lvlJc w:val="left"/>
      <w:pPr>
        <w:ind w:left="2886" w:hanging="420"/>
      </w:pPr>
    </w:lvl>
    <w:lvl w:ilvl="5" w:tplc="0409001B" w:tentative="1">
      <w:start w:val="1"/>
      <w:numFmt w:val="lowerRoman"/>
      <w:lvlText w:val="%6."/>
      <w:lvlJc w:val="right"/>
      <w:pPr>
        <w:ind w:left="3306" w:hanging="420"/>
      </w:pPr>
    </w:lvl>
    <w:lvl w:ilvl="6" w:tplc="0409000F" w:tentative="1">
      <w:start w:val="1"/>
      <w:numFmt w:val="decimal"/>
      <w:lvlText w:val="%7."/>
      <w:lvlJc w:val="left"/>
      <w:pPr>
        <w:ind w:left="3726" w:hanging="420"/>
      </w:pPr>
    </w:lvl>
    <w:lvl w:ilvl="7" w:tplc="04090019" w:tentative="1">
      <w:start w:val="1"/>
      <w:numFmt w:val="lowerLetter"/>
      <w:lvlText w:val="%8)"/>
      <w:lvlJc w:val="left"/>
      <w:pPr>
        <w:ind w:left="4146" w:hanging="420"/>
      </w:pPr>
    </w:lvl>
    <w:lvl w:ilvl="8" w:tplc="0409001B" w:tentative="1">
      <w:start w:val="1"/>
      <w:numFmt w:val="lowerRoman"/>
      <w:lvlText w:val="%9."/>
      <w:lvlJc w:val="right"/>
      <w:pPr>
        <w:ind w:left="4566" w:hanging="420"/>
      </w:pPr>
    </w:lvl>
  </w:abstractNum>
  <w:abstractNum w:abstractNumId="19" w15:restartNumberingAfterBreak="0">
    <w:nsid w:val="54772674"/>
    <w:multiLevelType w:val="multilevel"/>
    <w:tmpl w:val="D47AEB60"/>
    <w:lvl w:ilvl="0">
      <w:start w:val="1"/>
      <w:numFmt w:val="decimalZero"/>
      <w:pStyle w:val="Heading1"/>
      <w:suff w:val="space"/>
      <w:lvlText w:val="%1."/>
      <w:lvlJc w:val="left"/>
      <w:pPr>
        <w:ind w:left="-397" w:firstLine="0"/>
      </w:pPr>
      <w:rPr>
        <w:rFonts w:hint="default"/>
      </w:rPr>
    </w:lvl>
    <w:lvl w:ilvl="1">
      <w:start w:val="1"/>
      <w:numFmt w:val="upperRoman"/>
      <w:pStyle w:val="Heading2"/>
      <w:suff w:val="space"/>
      <w:lvlText w:val="%2."/>
      <w:lvlJc w:val="left"/>
      <w:pPr>
        <w:ind w:left="-397" w:firstLine="0"/>
      </w:pPr>
      <w:rPr>
        <w:rFonts w:hint="default"/>
      </w:rPr>
    </w:lvl>
    <w:lvl w:ilvl="2">
      <w:start w:val="1"/>
      <w:numFmt w:val="upperLetter"/>
      <w:pStyle w:val="Heading3"/>
      <w:suff w:val="space"/>
      <w:lvlText w:val="%3.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pStyle w:val="Heading4"/>
      <w:suff w:val="space"/>
      <w:lvlText w:val="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58A330E6"/>
    <w:multiLevelType w:val="multilevel"/>
    <w:tmpl w:val="F6F00904"/>
    <w:lvl w:ilvl="0">
      <w:start w:val="1"/>
      <w:numFmt w:val="decimal"/>
      <w:lvlText w:val="%1."/>
      <w:lvlJc w:val="left"/>
      <w:pPr>
        <w:ind w:left="323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4" w:hanging="1080"/>
      </w:pPr>
      <w:rPr>
        <w:rFonts w:hint="default"/>
      </w:rPr>
    </w:lvl>
    <w:lvl w:ilvl="2">
      <w:numFmt w:val="decimal"/>
      <w:isLgl/>
      <w:lvlText w:val="%1.%2.%3"/>
      <w:lvlJc w:val="left"/>
      <w:pPr>
        <w:ind w:left="2125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6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87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88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9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5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1" w:hanging="4680"/>
      </w:pPr>
      <w:rPr>
        <w:rFonts w:hint="default"/>
      </w:rPr>
    </w:lvl>
  </w:abstractNum>
  <w:abstractNum w:abstractNumId="21" w15:restartNumberingAfterBreak="0">
    <w:nsid w:val="5E083253"/>
    <w:multiLevelType w:val="multilevel"/>
    <w:tmpl w:val="8CD2E66C"/>
    <w:lvl w:ilvl="0">
      <w:start w:val="1"/>
      <w:numFmt w:val="decimal"/>
      <w:pStyle w:val="CGH2"/>
      <w:lvlText w:val="%1."/>
      <w:lvlJc w:val="left"/>
      <w:pPr>
        <w:ind w:left="360" w:hanging="36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CGH3"/>
      <w:lvlText w:val="%1.%2."/>
      <w:lvlJc w:val="left"/>
      <w:pPr>
        <w:ind w:left="792" w:hanging="432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C0D0827"/>
    <w:multiLevelType w:val="hybridMultilevel"/>
    <w:tmpl w:val="F83CBB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8563B1"/>
    <w:multiLevelType w:val="hybridMultilevel"/>
    <w:tmpl w:val="520CED98"/>
    <w:lvl w:ilvl="0" w:tplc="47BA412A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6" w:hanging="420"/>
      </w:pPr>
    </w:lvl>
    <w:lvl w:ilvl="2" w:tplc="0409001B" w:tentative="1">
      <w:start w:val="1"/>
      <w:numFmt w:val="lowerRoman"/>
      <w:lvlText w:val="%3."/>
      <w:lvlJc w:val="right"/>
      <w:pPr>
        <w:ind w:left="2046" w:hanging="420"/>
      </w:pPr>
    </w:lvl>
    <w:lvl w:ilvl="3" w:tplc="0409000F" w:tentative="1">
      <w:start w:val="1"/>
      <w:numFmt w:val="decimal"/>
      <w:lvlText w:val="%4."/>
      <w:lvlJc w:val="left"/>
      <w:pPr>
        <w:ind w:left="2466" w:hanging="420"/>
      </w:pPr>
    </w:lvl>
    <w:lvl w:ilvl="4" w:tplc="04090019" w:tentative="1">
      <w:start w:val="1"/>
      <w:numFmt w:val="lowerLetter"/>
      <w:lvlText w:val="%5)"/>
      <w:lvlJc w:val="left"/>
      <w:pPr>
        <w:ind w:left="2886" w:hanging="420"/>
      </w:pPr>
    </w:lvl>
    <w:lvl w:ilvl="5" w:tplc="0409001B" w:tentative="1">
      <w:start w:val="1"/>
      <w:numFmt w:val="lowerRoman"/>
      <w:lvlText w:val="%6."/>
      <w:lvlJc w:val="right"/>
      <w:pPr>
        <w:ind w:left="3306" w:hanging="420"/>
      </w:pPr>
    </w:lvl>
    <w:lvl w:ilvl="6" w:tplc="0409000F" w:tentative="1">
      <w:start w:val="1"/>
      <w:numFmt w:val="decimal"/>
      <w:lvlText w:val="%7."/>
      <w:lvlJc w:val="left"/>
      <w:pPr>
        <w:ind w:left="3726" w:hanging="420"/>
      </w:pPr>
    </w:lvl>
    <w:lvl w:ilvl="7" w:tplc="04090019" w:tentative="1">
      <w:start w:val="1"/>
      <w:numFmt w:val="lowerLetter"/>
      <w:lvlText w:val="%8)"/>
      <w:lvlJc w:val="left"/>
      <w:pPr>
        <w:ind w:left="4146" w:hanging="420"/>
      </w:pPr>
    </w:lvl>
    <w:lvl w:ilvl="8" w:tplc="0409001B" w:tentative="1">
      <w:start w:val="1"/>
      <w:numFmt w:val="lowerRoman"/>
      <w:lvlText w:val="%9."/>
      <w:lvlJc w:val="right"/>
      <w:pPr>
        <w:ind w:left="4566" w:hanging="420"/>
      </w:pPr>
    </w:lvl>
  </w:abstractNum>
  <w:abstractNum w:abstractNumId="24" w15:restartNumberingAfterBreak="0">
    <w:nsid w:val="6FEF7647"/>
    <w:multiLevelType w:val="multilevel"/>
    <w:tmpl w:val="ACFEFB0E"/>
    <w:lvl w:ilvl="0">
      <w:start w:val="5"/>
      <w:numFmt w:val="decimal"/>
      <w:lvlText w:val="%1."/>
      <w:lvlJc w:val="left"/>
      <w:pPr>
        <w:ind w:left="323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4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6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87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88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9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5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1" w:hanging="4680"/>
      </w:pPr>
      <w:rPr>
        <w:rFonts w:hint="default"/>
      </w:rPr>
    </w:lvl>
  </w:abstractNum>
  <w:abstractNum w:abstractNumId="25" w15:restartNumberingAfterBreak="0">
    <w:nsid w:val="71922C99"/>
    <w:multiLevelType w:val="multilevel"/>
    <w:tmpl w:val="3536ABCC"/>
    <w:lvl w:ilvl="0">
      <w:start w:val="1"/>
      <w:numFmt w:val="bullet"/>
      <w:pStyle w:val="TablPuce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  <w:color w:val="93ABCB" w:themeColor="accent1"/>
        <w:position w:val="2"/>
        <w:sz w:val="13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729A4E67"/>
    <w:multiLevelType w:val="multilevel"/>
    <w:tmpl w:val="7988C520"/>
    <w:lvl w:ilvl="0">
      <w:start w:val="1"/>
      <w:numFmt w:val="bullet"/>
      <w:pStyle w:val="ListBullet"/>
      <w:lvlText w:val="o"/>
      <w:lvlJc w:val="left"/>
      <w:pPr>
        <w:tabs>
          <w:tab w:val="num" w:pos="284"/>
        </w:tabs>
        <w:ind w:left="284" w:hanging="284"/>
      </w:pPr>
      <w:rPr>
        <w:rFonts w:ascii="Century Gothic" w:hAnsi="Century Gothic" w:hint="default"/>
        <w:color w:val="93ABCB" w:themeColor="accent1"/>
        <w:position w:val="2"/>
        <w:sz w:val="20"/>
      </w:rPr>
    </w:lvl>
    <w:lvl w:ilvl="1">
      <w:start w:val="1"/>
      <w:numFmt w:val="bullet"/>
      <w:pStyle w:val="ListBullet2"/>
      <w:lvlText w:val="/"/>
      <w:lvlJc w:val="left"/>
      <w:pPr>
        <w:tabs>
          <w:tab w:val="num" w:pos="567"/>
        </w:tabs>
        <w:ind w:left="567" w:hanging="283"/>
      </w:pPr>
      <w:rPr>
        <w:rFonts w:ascii="Century Gothic" w:hAnsi="Century Gothic" w:hint="default"/>
        <w:color w:val="93ABCB" w:themeColor="accent1"/>
        <w:position w:val="1"/>
        <w:sz w:val="20"/>
      </w:rPr>
    </w:lvl>
    <w:lvl w:ilvl="2">
      <w:start w:val="1"/>
      <w:numFmt w:val="bullet"/>
      <w:pStyle w:val="ListBullet3"/>
      <w:lvlText w:val="."/>
      <w:lvlJc w:val="left"/>
      <w:pPr>
        <w:tabs>
          <w:tab w:val="num" w:pos="510"/>
        </w:tabs>
        <w:ind w:left="510" w:hanging="141"/>
      </w:pPr>
      <w:rPr>
        <w:rFonts w:ascii="Calibri" w:hAnsi="Calibri" w:hint="default"/>
        <w:b/>
        <w:i w:val="0"/>
        <w:position w:val="0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72D23DD6"/>
    <w:multiLevelType w:val="multilevel"/>
    <w:tmpl w:val="722A23AC"/>
    <w:lvl w:ilvl="0">
      <w:start w:val="1"/>
      <w:numFmt w:val="decimal"/>
      <w:pStyle w:val="Numros"/>
      <w:lvlText w:val="%1."/>
      <w:lvlJc w:val="left"/>
      <w:pPr>
        <w:tabs>
          <w:tab w:val="num" w:pos="227"/>
        </w:tabs>
        <w:ind w:left="227" w:hanging="227"/>
      </w:pPr>
      <w:rPr>
        <w:rFonts w:hint="default"/>
        <w:color w:val="93ABCB" w:themeColor="accent1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73B23994"/>
    <w:multiLevelType w:val="multilevel"/>
    <w:tmpl w:val="8A267E8E"/>
    <w:lvl w:ilvl="0">
      <w:start w:val="1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3" w:hanging="53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28" w:hanging="35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69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2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5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8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1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04" w:hanging="4680"/>
      </w:pPr>
      <w:rPr>
        <w:rFonts w:hint="default"/>
      </w:rPr>
    </w:lvl>
  </w:abstractNum>
  <w:abstractNum w:abstractNumId="29" w15:restartNumberingAfterBreak="0">
    <w:nsid w:val="76185A64"/>
    <w:multiLevelType w:val="hybridMultilevel"/>
    <w:tmpl w:val="F2C4DD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7677EC"/>
    <w:multiLevelType w:val="multilevel"/>
    <w:tmpl w:val="F6F00904"/>
    <w:lvl w:ilvl="0">
      <w:start w:val="1"/>
      <w:numFmt w:val="decimal"/>
      <w:lvlText w:val="%1."/>
      <w:lvlJc w:val="left"/>
      <w:pPr>
        <w:ind w:left="323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4" w:hanging="1080"/>
      </w:pPr>
      <w:rPr>
        <w:rFonts w:hint="default"/>
      </w:rPr>
    </w:lvl>
    <w:lvl w:ilvl="2">
      <w:numFmt w:val="decimal"/>
      <w:isLgl/>
      <w:lvlText w:val="%1.%2.%3"/>
      <w:lvlJc w:val="left"/>
      <w:pPr>
        <w:ind w:left="2125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6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87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88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9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5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1" w:hanging="4680"/>
      </w:pPr>
      <w:rPr>
        <w:rFonts w:hint="default"/>
      </w:rPr>
    </w:lvl>
  </w:abstractNum>
  <w:num w:numId="1">
    <w:abstractNumId w:val="26"/>
  </w:num>
  <w:num w:numId="2">
    <w:abstractNumId w:val="6"/>
  </w:num>
  <w:num w:numId="3">
    <w:abstractNumId w:val="27"/>
  </w:num>
  <w:num w:numId="4">
    <w:abstractNumId w:val="9"/>
  </w:num>
  <w:num w:numId="5">
    <w:abstractNumId w:val="25"/>
  </w:num>
  <w:num w:numId="6">
    <w:abstractNumId w:val="2"/>
  </w:num>
  <w:num w:numId="7">
    <w:abstractNumId w:val="19"/>
  </w:num>
  <w:num w:numId="8">
    <w:abstractNumId w:val="28"/>
  </w:num>
  <w:num w:numId="9">
    <w:abstractNumId w:val="20"/>
  </w:num>
  <w:num w:numId="10">
    <w:abstractNumId w:val="17"/>
  </w:num>
  <w:num w:numId="11">
    <w:abstractNumId w:val="22"/>
  </w:num>
  <w:num w:numId="12">
    <w:abstractNumId w:val="16"/>
  </w:num>
  <w:num w:numId="13">
    <w:abstractNumId w:val="10"/>
  </w:num>
  <w:num w:numId="14">
    <w:abstractNumId w:val="13"/>
  </w:num>
  <w:num w:numId="15">
    <w:abstractNumId w:val="11"/>
  </w:num>
  <w:num w:numId="16">
    <w:abstractNumId w:val="29"/>
  </w:num>
  <w:num w:numId="17">
    <w:abstractNumId w:val="14"/>
  </w:num>
  <w:num w:numId="18">
    <w:abstractNumId w:val="15"/>
  </w:num>
  <w:num w:numId="19">
    <w:abstractNumId w:val="7"/>
  </w:num>
  <w:num w:numId="20">
    <w:abstractNumId w:val="23"/>
  </w:num>
  <w:num w:numId="21">
    <w:abstractNumId w:val="18"/>
  </w:num>
  <w:num w:numId="22">
    <w:abstractNumId w:val="0"/>
  </w:num>
  <w:num w:numId="23">
    <w:abstractNumId w:val="12"/>
  </w:num>
  <w:num w:numId="24">
    <w:abstractNumId w:val="24"/>
  </w:num>
  <w:num w:numId="25">
    <w:abstractNumId w:val="19"/>
  </w:num>
  <w:num w:numId="26">
    <w:abstractNumId w:val="21"/>
  </w:num>
  <w:num w:numId="27">
    <w:abstractNumId w:val="3"/>
  </w:num>
  <w:num w:numId="28">
    <w:abstractNumId w:val="19"/>
  </w:num>
  <w:num w:numId="29">
    <w:abstractNumId w:val="19"/>
  </w:num>
  <w:num w:numId="30">
    <w:abstractNumId w:val="19"/>
  </w:num>
  <w:num w:numId="31">
    <w:abstractNumId w:val="19"/>
  </w:num>
  <w:num w:numId="32">
    <w:abstractNumId w:val="30"/>
  </w:num>
  <w:num w:numId="33">
    <w:abstractNumId w:val="19"/>
  </w:num>
  <w:num w:numId="34">
    <w:abstractNumId w:val="4"/>
  </w:num>
  <w:num w:numId="35">
    <w:abstractNumId w:val="19"/>
  </w:num>
  <w:num w:numId="36">
    <w:abstractNumId w:val="8"/>
  </w:num>
  <w:num w:numId="37">
    <w:abstractNumId w:val="19"/>
  </w:num>
  <w:num w:numId="38">
    <w:abstractNumId w:val="1"/>
  </w:num>
  <w:num w:numId="39">
    <w:abstractNumId w:val="19"/>
  </w:num>
  <w:num w:numId="40">
    <w:abstractNumId w:val="5"/>
  </w:num>
  <w:num w:numId="41">
    <w:abstractNumId w:val="19"/>
  </w:num>
  <w:num w:numId="42">
    <w:abstractNumId w:val="19"/>
  </w:num>
  <w:num w:numId="43">
    <w:abstractNumId w:val="19"/>
  </w:num>
  <w:num w:numId="44">
    <w:abstractNumId w:val="19"/>
  </w:num>
  <w:num w:numId="45">
    <w:abstractNumId w:val="19"/>
  </w:num>
  <w:num w:numId="46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hyphenationZone w:val="510"/>
  <w:doNotHyphenateCaps/>
  <w:characterSpacingControl w:val="doNotCompress"/>
  <w:hdrShapeDefaults>
    <o:shapedefaults v:ext="edit" spidmax="8193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803"/>
    <w:rsid w:val="00005410"/>
    <w:rsid w:val="000065DC"/>
    <w:rsid w:val="000065EA"/>
    <w:rsid w:val="00012715"/>
    <w:rsid w:val="00013AC5"/>
    <w:rsid w:val="00013CBC"/>
    <w:rsid w:val="000141F2"/>
    <w:rsid w:val="00014C12"/>
    <w:rsid w:val="00014C2F"/>
    <w:rsid w:val="00016803"/>
    <w:rsid w:val="0002432C"/>
    <w:rsid w:val="00025C2E"/>
    <w:rsid w:val="00034486"/>
    <w:rsid w:val="00034CA8"/>
    <w:rsid w:val="000369F3"/>
    <w:rsid w:val="00037587"/>
    <w:rsid w:val="00037D49"/>
    <w:rsid w:val="00041A96"/>
    <w:rsid w:val="000422B1"/>
    <w:rsid w:val="00044194"/>
    <w:rsid w:val="0004455E"/>
    <w:rsid w:val="000455DD"/>
    <w:rsid w:val="00050004"/>
    <w:rsid w:val="00051F69"/>
    <w:rsid w:val="00057D6F"/>
    <w:rsid w:val="00061676"/>
    <w:rsid w:val="00063493"/>
    <w:rsid w:val="000634F4"/>
    <w:rsid w:val="00063972"/>
    <w:rsid w:val="00063F30"/>
    <w:rsid w:val="00064BDB"/>
    <w:rsid w:val="000652A3"/>
    <w:rsid w:val="000672D2"/>
    <w:rsid w:val="000678A7"/>
    <w:rsid w:val="0007016D"/>
    <w:rsid w:val="00070AF1"/>
    <w:rsid w:val="00071F47"/>
    <w:rsid w:val="00072256"/>
    <w:rsid w:val="000822D3"/>
    <w:rsid w:val="00083A29"/>
    <w:rsid w:val="00086539"/>
    <w:rsid w:val="0009010D"/>
    <w:rsid w:val="0009272D"/>
    <w:rsid w:val="00095C57"/>
    <w:rsid w:val="000960FD"/>
    <w:rsid w:val="000A1623"/>
    <w:rsid w:val="000A190E"/>
    <w:rsid w:val="000A1C3B"/>
    <w:rsid w:val="000A4E2B"/>
    <w:rsid w:val="000A5536"/>
    <w:rsid w:val="000A6CB9"/>
    <w:rsid w:val="000A7B50"/>
    <w:rsid w:val="000B5924"/>
    <w:rsid w:val="000B630F"/>
    <w:rsid w:val="000C2584"/>
    <w:rsid w:val="000C4950"/>
    <w:rsid w:val="000D4447"/>
    <w:rsid w:val="000D4A45"/>
    <w:rsid w:val="000D6C2D"/>
    <w:rsid w:val="000E0D6D"/>
    <w:rsid w:val="000E3031"/>
    <w:rsid w:val="000E30DB"/>
    <w:rsid w:val="000E5241"/>
    <w:rsid w:val="000F2D2C"/>
    <w:rsid w:val="000F3789"/>
    <w:rsid w:val="000F416E"/>
    <w:rsid w:val="000F4F98"/>
    <w:rsid w:val="000F5D59"/>
    <w:rsid w:val="000F68E7"/>
    <w:rsid w:val="00105E90"/>
    <w:rsid w:val="00110630"/>
    <w:rsid w:val="00111381"/>
    <w:rsid w:val="0011373F"/>
    <w:rsid w:val="00116ACD"/>
    <w:rsid w:val="0011768E"/>
    <w:rsid w:val="00120E66"/>
    <w:rsid w:val="00121C94"/>
    <w:rsid w:val="0012766D"/>
    <w:rsid w:val="001305C1"/>
    <w:rsid w:val="00133854"/>
    <w:rsid w:val="00140C6F"/>
    <w:rsid w:val="0014131C"/>
    <w:rsid w:val="0014179E"/>
    <w:rsid w:val="001454F0"/>
    <w:rsid w:val="00152724"/>
    <w:rsid w:val="001531E2"/>
    <w:rsid w:val="00156A09"/>
    <w:rsid w:val="00161F18"/>
    <w:rsid w:val="001621B6"/>
    <w:rsid w:val="00162674"/>
    <w:rsid w:val="00163940"/>
    <w:rsid w:val="00164EEB"/>
    <w:rsid w:val="001656A8"/>
    <w:rsid w:val="00165D8C"/>
    <w:rsid w:val="001710FC"/>
    <w:rsid w:val="001728B9"/>
    <w:rsid w:val="00172ED7"/>
    <w:rsid w:val="0017640B"/>
    <w:rsid w:val="001778D8"/>
    <w:rsid w:val="00180DA3"/>
    <w:rsid w:val="0018147A"/>
    <w:rsid w:val="00192E7A"/>
    <w:rsid w:val="00194940"/>
    <w:rsid w:val="00194CA5"/>
    <w:rsid w:val="00195E29"/>
    <w:rsid w:val="001A031D"/>
    <w:rsid w:val="001A448C"/>
    <w:rsid w:val="001B07EF"/>
    <w:rsid w:val="001B29AE"/>
    <w:rsid w:val="001B308C"/>
    <w:rsid w:val="001B6494"/>
    <w:rsid w:val="001B6CB0"/>
    <w:rsid w:val="001B6FA8"/>
    <w:rsid w:val="001B7D40"/>
    <w:rsid w:val="001C4971"/>
    <w:rsid w:val="001C6107"/>
    <w:rsid w:val="001D2B0B"/>
    <w:rsid w:val="001D363E"/>
    <w:rsid w:val="001E10F9"/>
    <w:rsid w:val="001E2B2B"/>
    <w:rsid w:val="001F04E2"/>
    <w:rsid w:val="001F3244"/>
    <w:rsid w:val="001F4D66"/>
    <w:rsid w:val="001F6273"/>
    <w:rsid w:val="001F65A1"/>
    <w:rsid w:val="001F7F28"/>
    <w:rsid w:val="0020206D"/>
    <w:rsid w:val="00204988"/>
    <w:rsid w:val="00207A25"/>
    <w:rsid w:val="002107E2"/>
    <w:rsid w:val="002146FF"/>
    <w:rsid w:val="00215C6F"/>
    <w:rsid w:val="002167DA"/>
    <w:rsid w:val="002172F6"/>
    <w:rsid w:val="0021759D"/>
    <w:rsid w:val="002259DC"/>
    <w:rsid w:val="002271DC"/>
    <w:rsid w:val="00233825"/>
    <w:rsid w:val="002379DB"/>
    <w:rsid w:val="00241082"/>
    <w:rsid w:val="002415C7"/>
    <w:rsid w:val="00243F9F"/>
    <w:rsid w:val="00246321"/>
    <w:rsid w:val="00246552"/>
    <w:rsid w:val="002508A5"/>
    <w:rsid w:val="00250C6F"/>
    <w:rsid w:val="002511BB"/>
    <w:rsid w:val="0025316B"/>
    <w:rsid w:val="00255DDF"/>
    <w:rsid w:val="00256891"/>
    <w:rsid w:val="002610C0"/>
    <w:rsid w:val="00272A77"/>
    <w:rsid w:val="00273542"/>
    <w:rsid w:val="00276AFA"/>
    <w:rsid w:val="00283EE7"/>
    <w:rsid w:val="00291D3E"/>
    <w:rsid w:val="00295212"/>
    <w:rsid w:val="00297E28"/>
    <w:rsid w:val="002A290D"/>
    <w:rsid w:val="002A3051"/>
    <w:rsid w:val="002A30D8"/>
    <w:rsid w:val="002A5D47"/>
    <w:rsid w:val="002B050F"/>
    <w:rsid w:val="002B0A42"/>
    <w:rsid w:val="002B16AC"/>
    <w:rsid w:val="002B2DC2"/>
    <w:rsid w:val="002B7F62"/>
    <w:rsid w:val="002C385A"/>
    <w:rsid w:val="002C56FC"/>
    <w:rsid w:val="002C71B3"/>
    <w:rsid w:val="002D0A28"/>
    <w:rsid w:val="002D0B13"/>
    <w:rsid w:val="002D2C92"/>
    <w:rsid w:val="002D2F35"/>
    <w:rsid w:val="002D3998"/>
    <w:rsid w:val="002D409E"/>
    <w:rsid w:val="002E1971"/>
    <w:rsid w:val="002E2D34"/>
    <w:rsid w:val="002E56B4"/>
    <w:rsid w:val="002E7F66"/>
    <w:rsid w:val="002F1A18"/>
    <w:rsid w:val="002F389B"/>
    <w:rsid w:val="002F3CC1"/>
    <w:rsid w:val="0030003C"/>
    <w:rsid w:val="00302868"/>
    <w:rsid w:val="0030448F"/>
    <w:rsid w:val="00305EAB"/>
    <w:rsid w:val="003122C1"/>
    <w:rsid w:val="00313624"/>
    <w:rsid w:val="003143BF"/>
    <w:rsid w:val="00316B1C"/>
    <w:rsid w:val="00317857"/>
    <w:rsid w:val="00317AD3"/>
    <w:rsid w:val="003206CC"/>
    <w:rsid w:val="0032349E"/>
    <w:rsid w:val="00324B33"/>
    <w:rsid w:val="00326B3F"/>
    <w:rsid w:val="00331263"/>
    <w:rsid w:val="003335C6"/>
    <w:rsid w:val="00337BF2"/>
    <w:rsid w:val="00337E80"/>
    <w:rsid w:val="00345EE3"/>
    <w:rsid w:val="00345FC8"/>
    <w:rsid w:val="00346390"/>
    <w:rsid w:val="00346803"/>
    <w:rsid w:val="003471A4"/>
    <w:rsid w:val="0034723F"/>
    <w:rsid w:val="00347AA9"/>
    <w:rsid w:val="00350A9D"/>
    <w:rsid w:val="0035109F"/>
    <w:rsid w:val="00352D6F"/>
    <w:rsid w:val="00355CFA"/>
    <w:rsid w:val="00356AB5"/>
    <w:rsid w:val="00363583"/>
    <w:rsid w:val="00364628"/>
    <w:rsid w:val="00364D5C"/>
    <w:rsid w:val="0037569A"/>
    <w:rsid w:val="003761FD"/>
    <w:rsid w:val="00380EA2"/>
    <w:rsid w:val="0038383E"/>
    <w:rsid w:val="00384867"/>
    <w:rsid w:val="003848C9"/>
    <w:rsid w:val="00384AFF"/>
    <w:rsid w:val="00384C17"/>
    <w:rsid w:val="003855A7"/>
    <w:rsid w:val="00386F41"/>
    <w:rsid w:val="0039085E"/>
    <w:rsid w:val="00390F82"/>
    <w:rsid w:val="003939EE"/>
    <w:rsid w:val="00393FD1"/>
    <w:rsid w:val="003947EA"/>
    <w:rsid w:val="003A0435"/>
    <w:rsid w:val="003A05A0"/>
    <w:rsid w:val="003A32E2"/>
    <w:rsid w:val="003A4198"/>
    <w:rsid w:val="003A6946"/>
    <w:rsid w:val="003A6DA6"/>
    <w:rsid w:val="003A7292"/>
    <w:rsid w:val="003B2B8B"/>
    <w:rsid w:val="003B59A9"/>
    <w:rsid w:val="003C0542"/>
    <w:rsid w:val="003C13FD"/>
    <w:rsid w:val="003C150A"/>
    <w:rsid w:val="003C2114"/>
    <w:rsid w:val="003C24E9"/>
    <w:rsid w:val="003C43BA"/>
    <w:rsid w:val="003C5F50"/>
    <w:rsid w:val="003D1488"/>
    <w:rsid w:val="003D2E5C"/>
    <w:rsid w:val="003D403E"/>
    <w:rsid w:val="003D45DD"/>
    <w:rsid w:val="003D531D"/>
    <w:rsid w:val="003E05DE"/>
    <w:rsid w:val="003E1D22"/>
    <w:rsid w:val="003E266B"/>
    <w:rsid w:val="003E29E8"/>
    <w:rsid w:val="003E3BAD"/>
    <w:rsid w:val="003E5062"/>
    <w:rsid w:val="003E7557"/>
    <w:rsid w:val="003F056A"/>
    <w:rsid w:val="003F382E"/>
    <w:rsid w:val="003F3C00"/>
    <w:rsid w:val="003F3E07"/>
    <w:rsid w:val="003F5A4E"/>
    <w:rsid w:val="003F7058"/>
    <w:rsid w:val="003F78D8"/>
    <w:rsid w:val="00403E7E"/>
    <w:rsid w:val="00410AB1"/>
    <w:rsid w:val="004111B7"/>
    <w:rsid w:val="00411D25"/>
    <w:rsid w:val="0042008D"/>
    <w:rsid w:val="00420F25"/>
    <w:rsid w:val="00421BBF"/>
    <w:rsid w:val="0042324D"/>
    <w:rsid w:val="00423992"/>
    <w:rsid w:val="004250B8"/>
    <w:rsid w:val="004252A1"/>
    <w:rsid w:val="00426013"/>
    <w:rsid w:val="00427FE7"/>
    <w:rsid w:val="00434052"/>
    <w:rsid w:val="00445AC0"/>
    <w:rsid w:val="00445B18"/>
    <w:rsid w:val="0044606A"/>
    <w:rsid w:val="00446C3E"/>
    <w:rsid w:val="00450DAD"/>
    <w:rsid w:val="00452F94"/>
    <w:rsid w:val="00455C3E"/>
    <w:rsid w:val="00456EEC"/>
    <w:rsid w:val="00457C45"/>
    <w:rsid w:val="004608BD"/>
    <w:rsid w:val="0046119D"/>
    <w:rsid w:val="00462A86"/>
    <w:rsid w:val="00465DA4"/>
    <w:rsid w:val="00470020"/>
    <w:rsid w:val="004711DE"/>
    <w:rsid w:val="004744AC"/>
    <w:rsid w:val="00476EBD"/>
    <w:rsid w:val="0047720D"/>
    <w:rsid w:val="00477611"/>
    <w:rsid w:val="004835AA"/>
    <w:rsid w:val="004840C3"/>
    <w:rsid w:val="00485E64"/>
    <w:rsid w:val="00487A6F"/>
    <w:rsid w:val="00491C2D"/>
    <w:rsid w:val="004924F8"/>
    <w:rsid w:val="00494D6D"/>
    <w:rsid w:val="0049569A"/>
    <w:rsid w:val="004A0515"/>
    <w:rsid w:val="004A1B77"/>
    <w:rsid w:val="004A3738"/>
    <w:rsid w:val="004A65BC"/>
    <w:rsid w:val="004A6F03"/>
    <w:rsid w:val="004B18A2"/>
    <w:rsid w:val="004B1BC5"/>
    <w:rsid w:val="004B4787"/>
    <w:rsid w:val="004C00EA"/>
    <w:rsid w:val="004C0E7C"/>
    <w:rsid w:val="004C0FC9"/>
    <w:rsid w:val="004C2D1A"/>
    <w:rsid w:val="004C4652"/>
    <w:rsid w:val="004D10CF"/>
    <w:rsid w:val="004D551C"/>
    <w:rsid w:val="004E03BF"/>
    <w:rsid w:val="004E1236"/>
    <w:rsid w:val="004E4E22"/>
    <w:rsid w:val="004E6ACD"/>
    <w:rsid w:val="004E735C"/>
    <w:rsid w:val="004F4EF2"/>
    <w:rsid w:val="004F6161"/>
    <w:rsid w:val="004F7828"/>
    <w:rsid w:val="005027AB"/>
    <w:rsid w:val="00504E7B"/>
    <w:rsid w:val="005062A0"/>
    <w:rsid w:val="005069B2"/>
    <w:rsid w:val="00507932"/>
    <w:rsid w:val="00507B9B"/>
    <w:rsid w:val="00516699"/>
    <w:rsid w:val="00517017"/>
    <w:rsid w:val="00517942"/>
    <w:rsid w:val="005217E8"/>
    <w:rsid w:val="005219AB"/>
    <w:rsid w:val="005240F2"/>
    <w:rsid w:val="005260E2"/>
    <w:rsid w:val="005263F0"/>
    <w:rsid w:val="0052703F"/>
    <w:rsid w:val="00527465"/>
    <w:rsid w:val="00530039"/>
    <w:rsid w:val="00532DA7"/>
    <w:rsid w:val="00535086"/>
    <w:rsid w:val="00537F94"/>
    <w:rsid w:val="00542C50"/>
    <w:rsid w:val="005430FF"/>
    <w:rsid w:val="00545974"/>
    <w:rsid w:val="00550CD1"/>
    <w:rsid w:val="00552842"/>
    <w:rsid w:val="005565A6"/>
    <w:rsid w:val="00560F66"/>
    <w:rsid w:val="005670FE"/>
    <w:rsid w:val="0056747D"/>
    <w:rsid w:val="00570029"/>
    <w:rsid w:val="00572565"/>
    <w:rsid w:val="00572E00"/>
    <w:rsid w:val="00574656"/>
    <w:rsid w:val="00575197"/>
    <w:rsid w:val="005753F5"/>
    <w:rsid w:val="005765FF"/>
    <w:rsid w:val="0058197C"/>
    <w:rsid w:val="005853A8"/>
    <w:rsid w:val="00585734"/>
    <w:rsid w:val="00587116"/>
    <w:rsid w:val="0059076B"/>
    <w:rsid w:val="0059326B"/>
    <w:rsid w:val="00596451"/>
    <w:rsid w:val="005966D5"/>
    <w:rsid w:val="0059714E"/>
    <w:rsid w:val="005A3173"/>
    <w:rsid w:val="005A758C"/>
    <w:rsid w:val="005B0CD9"/>
    <w:rsid w:val="005C0CFB"/>
    <w:rsid w:val="005C1095"/>
    <w:rsid w:val="005C1A6E"/>
    <w:rsid w:val="005C3563"/>
    <w:rsid w:val="005C4015"/>
    <w:rsid w:val="005C6CD3"/>
    <w:rsid w:val="005C718D"/>
    <w:rsid w:val="005D1108"/>
    <w:rsid w:val="005D5185"/>
    <w:rsid w:val="005D53F4"/>
    <w:rsid w:val="005D61A1"/>
    <w:rsid w:val="005D7174"/>
    <w:rsid w:val="005D7409"/>
    <w:rsid w:val="005E1EC1"/>
    <w:rsid w:val="005E7BF0"/>
    <w:rsid w:val="005F2677"/>
    <w:rsid w:val="005F3969"/>
    <w:rsid w:val="005F43B2"/>
    <w:rsid w:val="005F4857"/>
    <w:rsid w:val="005F4AEE"/>
    <w:rsid w:val="005F5727"/>
    <w:rsid w:val="005F6CC2"/>
    <w:rsid w:val="005F7B09"/>
    <w:rsid w:val="00600904"/>
    <w:rsid w:val="00604E84"/>
    <w:rsid w:val="00606F03"/>
    <w:rsid w:val="006118AD"/>
    <w:rsid w:val="00614B84"/>
    <w:rsid w:val="0061538F"/>
    <w:rsid w:val="00616799"/>
    <w:rsid w:val="00616E48"/>
    <w:rsid w:val="00621081"/>
    <w:rsid w:val="00622D0D"/>
    <w:rsid w:val="00634FFE"/>
    <w:rsid w:val="00635BE7"/>
    <w:rsid w:val="00636E87"/>
    <w:rsid w:val="00643C90"/>
    <w:rsid w:val="006442F8"/>
    <w:rsid w:val="00645785"/>
    <w:rsid w:val="006550B7"/>
    <w:rsid w:val="00656C38"/>
    <w:rsid w:val="00662404"/>
    <w:rsid w:val="00662483"/>
    <w:rsid w:val="0066288C"/>
    <w:rsid w:val="00664E92"/>
    <w:rsid w:val="00664FAA"/>
    <w:rsid w:val="00665EC4"/>
    <w:rsid w:val="00666CEC"/>
    <w:rsid w:val="006674C2"/>
    <w:rsid w:val="0067059A"/>
    <w:rsid w:val="00670C6A"/>
    <w:rsid w:val="00674516"/>
    <w:rsid w:val="00677A32"/>
    <w:rsid w:val="00677C93"/>
    <w:rsid w:val="00680C7B"/>
    <w:rsid w:val="006860D8"/>
    <w:rsid w:val="00686BAB"/>
    <w:rsid w:val="0069096A"/>
    <w:rsid w:val="006928DB"/>
    <w:rsid w:val="006A0D4D"/>
    <w:rsid w:val="006A492E"/>
    <w:rsid w:val="006A5F63"/>
    <w:rsid w:val="006A7112"/>
    <w:rsid w:val="006B04CC"/>
    <w:rsid w:val="006B307A"/>
    <w:rsid w:val="006C1649"/>
    <w:rsid w:val="006C428F"/>
    <w:rsid w:val="006C59E9"/>
    <w:rsid w:val="006C6F39"/>
    <w:rsid w:val="006D1DE9"/>
    <w:rsid w:val="006D453D"/>
    <w:rsid w:val="006D4E32"/>
    <w:rsid w:val="006D5C8F"/>
    <w:rsid w:val="006D7B4E"/>
    <w:rsid w:val="006E1E82"/>
    <w:rsid w:val="006E4098"/>
    <w:rsid w:val="006E5A66"/>
    <w:rsid w:val="006E7366"/>
    <w:rsid w:val="006F3842"/>
    <w:rsid w:val="006F6621"/>
    <w:rsid w:val="00710298"/>
    <w:rsid w:val="007111EE"/>
    <w:rsid w:val="00717464"/>
    <w:rsid w:val="007217CA"/>
    <w:rsid w:val="0072378B"/>
    <w:rsid w:val="00725097"/>
    <w:rsid w:val="00726F6E"/>
    <w:rsid w:val="00732256"/>
    <w:rsid w:val="00736B97"/>
    <w:rsid w:val="00740761"/>
    <w:rsid w:val="00740808"/>
    <w:rsid w:val="007426F3"/>
    <w:rsid w:val="007507FA"/>
    <w:rsid w:val="00753953"/>
    <w:rsid w:val="007618F6"/>
    <w:rsid w:val="00767D3B"/>
    <w:rsid w:val="007708C1"/>
    <w:rsid w:val="007714C6"/>
    <w:rsid w:val="007734E8"/>
    <w:rsid w:val="00773BAA"/>
    <w:rsid w:val="007746C6"/>
    <w:rsid w:val="0078463B"/>
    <w:rsid w:val="00784C34"/>
    <w:rsid w:val="00787F40"/>
    <w:rsid w:val="007912A9"/>
    <w:rsid w:val="0079164D"/>
    <w:rsid w:val="00793AE4"/>
    <w:rsid w:val="00793EEB"/>
    <w:rsid w:val="007940E5"/>
    <w:rsid w:val="00794D96"/>
    <w:rsid w:val="007954AA"/>
    <w:rsid w:val="0079596B"/>
    <w:rsid w:val="00797AE2"/>
    <w:rsid w:val="00797C31"/>
    <w:rsid w:val="007A3B61"/>
    <w:rsid w:val="007A5C36"/>
    <w:rsid w:val="007A66AD"/>
    <w:rsid w:val="007A737D"/>
    <w:rsid w:val="007B19C1"/>
    <w:rsid w:val="007B4A55"/>
    <w:rsid w:val="007B5499"/>
    <w:rsid w:val="007B54D6"/>
    <w:rsid w:val="007B5553"/>
    <w:rsid w:val="007B5E06"/>
    <w:rsid w:val="007C45B2"/>
    <w:rsid w:val="007C49DE"/>
    <w:rsid w:val="007C6141"/>
    <w:rsid w:val="007D13F2"/>
    <w:rsid w:val="007D33CB"/>
    <w:rsid w:val="007D3490"/>
    <w:rsid w:val="007D34DB"/>
    <w:rsid w:val="007D573D"/>
    <w:rsid w:val="007E0877"/>
    <w:rsid w:val="007E14FE"/>
    <w:rsid w:val="007E1D9B"/>
    <w:rsid w:val="007E205E"/>
    <w:rsid w:val="007E4CAB"/>
    <w:rsid w:val="007F1D6B"/>
    <w:rsid w:val="007F512D"/>
    <w:rsid w:val="00800DD9"/>
    <w:rsid w:val="008042ED"/>
    <w:rsid w:val="008044EE"/>
    <w:rsid w:val="00806016"/>
    <w:rsid w:val="00807B46"/>
    <w:rsid w:val="008110CB"/>
    <w:rsid w:val="00811D92"/>
    <w:rsid w:val="00814C50"/>
    <w:rsid w:val="008152B7"/>
    <w:rsid w:val="00816B38"/>
    <w:rsid w:val="008209D4"/>
    <w:rsid w:val="00821899"/>
    <w:rsid w:val="00825B37"/>
    <w:rsid w:val="00835CAF"/>
    <w:rsid w:val="008410B7"/>
    <w:rsid w:val="00842636"/>
    <w:rsid w:val="008426C9"/>
    <w:rsid w:val="00853083"/>
    <w:rsid w:val="00854523"/>
    <w:rsid w:val="00854C6D"/>
    <w:rsid w:val="00856879"/>
    <w:rsid w:val="00864973"/>
    <w:rsid w:val="008656BE"/>
    <w:rsid w:val="00867FD7"/>
    <w:rsid w:val="0087558F"/>
    <w:rsid w:val="00875C1A"/>
    <w:rsid w:val="00876559"/>
    <w:rsid w:val="00877CEA"/>
    <w:rsid w:val="00880E6F"/>
    <w:rsid w:val="00891AD9"/>
    <w:rsid w:val="00893828"/>
    <w:rsid w:val="00894685"/>
    <w:rsid w:val="008955EC"/>
    <w:rsid w:val="008A01B7"/>
    <w:rsid w:val="008A027C"/>
    <w:rsid w:val="008A14C6"/>
    <w:rsid w:val="008A254F"/>
    <w:rsid w:val="008A3250"/>
    <w:rsid w:val="008A42D0"/>
    <w:rsid w:val="008A6C52"/>
    <w:rsid w:val="008A79C0"/>
    <w:rsid w:val="008B045E"/>
    <w:rsid w:val="008B0929"/>
    <w:rsid w:val="008B1847"/>
    <w:rsid w:val="008B72B1"/>
    <w:rsid w:val="008B7B0F"/>
    <w:rsid w:val="008C1412"/>
    <w:rsid w:val="008C192E"/>
    <w:rsid w:val="008C59CE"/>
    <w:rsid w:val="008C6278"/>
    <w:rsid w:val="008D0E66"/>
    <w:rsid w:val="008D2047"/>
    <w:rsid w:val="008D3B86"/>
    <w:rsid w:val="008D3F9F"/>
    <w:rsid w:val="008D7C4F"/>
    <w:rsid w:val="008E1B81"/>
    <w:rsid w:val="008F30D9"/>
    <w:rsid w:val="008F30F9"/>
    <w:rsid w:val="008F4391"/>
    <w:rsid w:val="008F6798"/>
    <w:rsid w:val="00900C80"/>
    <w:rsid w:val="009015ED"/>
    <w:rsid w:val="0090168B"/>
    <w:rsid w:val="00904357"/>
    <w:rsid w:val="00905F13"/>
    <w:rsid w:val="00906C0E"/>
    <w:rsid w:val="00907392"/>
    <w:rsid w:val="00911B06"/>
    <w:rsid w:val="009135B2"/>
    <w:rsid w:val="0091449C"/>
    <w:rsid w:val="0091488B"/>
    <w:rsid w:val="00916752"/>
    <w:rsid w:val="00917952"/>
    <w:rsid w:val="009179AD"/>
    <w:rsid w:val="00917C1D"/>
    <w:rsid w:val="00921183"/>
    <w:rsid w:val="009332F9"/>
    <w:rsid w:val="009358A8"/>
    <w:rsid w:val="009367C2"/>
    <w:rsid w:val="00941CA0"/>
    <w:rsid w:val="00942852"/>
    <w:rsid w:val="009432FC"/>
    <w:rsid w:val="00944C29"/>
    <w:rsid w:val="009474A0"/>
    <w:rsid w:val="00947D9C"/>
    <w:rsid w:val="00947E23"/>
    <w:rsid w:val="009521C1"/>
    <w:rsid w:val="00952727"/>
    <w:rsid w:val="009537CD"/>
    <w:rsid w:val="00955466"/>
    <w:rsid w:val="009603BE"/>
    <w:rsid w:val="00961BB3"/>
    <w:rsid w:val="00963A27"/>
    <w:rsid w:val="009658C5"/>
    <w:rsid w:val="009676F3"/>
    <w:rsid w:val="00967E86"/>
    <w:rsid w:val="009701EA"/>
    <w:rsid w:val="00971FD1"/>
    <w:rsid w:val="009728E5"/>
    <w:rsid w:val="00981D30"/>
    <w:rsid w:val="00981F95"/>
    <w:rsid w:val="00983158"/>
    <w:rsid w:val="00983646"/>
    <w:rsid w:val="00983C75"/>
    <w:rsid w:val="0098469D"/>
    <w:rsid w:val="009846B4"/>
    <w:rsid w:val="009855E0"/>
    <w:rsid w:val="0098675E"/>
    <w:rsid w:val="00986AF5"/>
    <w:rsid w:val="00991F31"/>
    <w:rsid w:val="00997327"/>
    <w:rsid w:val="009976EC"/>
    <w:rsid w:val="009A0E5F"/>
    <w:rsid w:val="009A1982"/>
    <w:rsid w:val="009A3457"/>
    <w:rsid w:val="009A3F09"/>
    <w:rsid w:val="009A64B5"/>
    <w:rsid w:val="009B6283"/>
    <w:rsid w:val="009B6F6D"/>
    <w:rsid w:val="009C0B71"/>
    <w:rsid w:val="009C0EF5"/>
    <w:rsid w:val="009C3BF0"/>
    <w:rsid w:val="009C566C"/>
    <w:rsid w:val="009C56DF"/>
    <w:rsid w:val="009C5BA7"/>
    <w:rsid w:val="009C7B12"/>
    <w:rsid w:val="009D69A0"/>
    <w:rsid w:val="009E23D8"/>
    <w:rsid w:val="009E4EAF"/>
    <w:rsid w:val="009F0D36"/>
    <w:rsid w:val="009F27DF"/>
    <w:rsid w:val="009F3F7E"/>
    <w:rsid w:val="009F5018"/>
    <w:rsid w:val="009F6EA3"/>
    <w:rsid w:val="009F70DA"/>
    <w:rsid w:val="00A01BD6"/>
    <w:rsid w:val="00A05E98"/>
    <w:rsid w:val="00A10571"/>
    <w:rsid w:val="00A113E7"/>
    <w:rsid w:val="00A12C6C"/>
    <w:rsid w:val="00A177C2"/>
    <w:rsid w:val="00A24402"/>
    <w:rsid w:val="00A250CD"/>
    <w:rsid w:val="00A253AF"/>
    <w:rsid w:val="00A30607"/>
    <w:rsid w:val="00A32260"/>
    <w:rsid w:val="00A335D2"/>
    <w:rsid w:val="00A34F80"/>
    <w:rsid w:val="00A37847"/>
    <w:rsid w:val="00A37C77"/>
    <w:rsid w:val="00A41F9E"/>
    <w:rsid w:val="00A447B8"/>
    <w:rsid w:val="00A45DA2"/>
    <w:rsid w:val="00A4676E"/>
    <w:rsid w:val="00A46B7A"/>
    <w:rsid w:val="00A47DC5"/>
    <w:rsid w:val="00A60AA5"/>
    <w:rsid w:val="00A60ED6"/>
    <w:rsid w:val="00A623CC"/>
    <w:rsid w:val="00A63C21"/>
    <w:rsid w:val="00A64D9B"/>
    <w:rsid w:val="00A66ABE"/>
    <w:rsid w:val="00A703F4"/>
    <w:rsid w:val="00A81E11"/>
    <w:rsid w:val="00A82973"/>
    <w:rsid w:val="00A83615"/>
    <w:rsid w:val="00A86BD7"/>
    <w:rsid w:val="00A913BF"/>
    <w:rsid w:val="00A9246A"/>
    <w:rsid w:val="00A939C9"/>
    <w:rsid w:val="00A93ACB"/>
    <w:rsid w:val="00A93DEB"/>
    <w:rsid w:val="00A94AD0"/>
    <w:rsid w:val="00A9583B"/>
    <w:rsid w:val="00A95DCB"/>
    <w:rsid w:val="00AA0815"/>
    <w:rsid w:val="00AB0B37"/>
    <w:rsid w:val="00AB20C2"/>
    <w:rsid w:val="00AB557B"/>
    <w:rsid w:val="00AC098E"/>
    <w:rsid w:val="00AC30A1"/>
    <w:rsid w:val="00AC41BB"/>
    <w:rsid w:val="00AD10F2"/>
    <w:rsid w:val="00AD176C"/>
    <w:rsid w:val="00AD4278"/>
    <w:rsid w:val="00AE041C"/>
    <w:rsid w:val="00AE250B"/>
    <w:rsid w:val="00AE5FB5"/>
    <w:rsid w:val="00AE7F34"/>
    <w:rsid w:val="00AF1FB6"/>
    <w:rsid w:val="00AF5885"/>
    <w:rsid w:val="00B00F36"/>
    <w:rsid w:val="00B1409B"/>
    <w:rsid w:val="00B23596"/>
    <w:rsid w:val="00B23F05"/>
    <w:rsid w:val="00B26302"/>
    <w:rsid w:val="00B27239"/>
    <w:rsid w:val="00B27A73"/>
    <w:rsid w:val="00B30527"/>
    <w:rsid w:val="00B34792"/>
    <w:rsid w:val="00B421CE"/>
    <w:rsid w:val="00B4418D"/>
    <w:rsid w:val="00B449D9"/>
    <w:rsid w:val="00B460CE"/>
    <w:rsid w:val="00B46DB1"/>
    <w:rsid w:val="00B5044C"/>
    <w:rsid w:val="00B516A9"/>
    <w:rsid w:val="00B517A9"/>
    <w:rsid w:val="00B57F91"/>
    <w:rsid w:val="00B608A2"/>
    <w:rsid w:val="00B65AA9"/>
    <w:rsid w:val="00B66F42"/>
    <w:rsid w:val="00B70F7C"/>
    <w:rsid w:val="00B77AEF"/>
    <w:rsid w:val="00B83EC7"/>
    <w:rsid w:val="00B85BA5"/>
    <w:rsid w:val="00B873F0"/>
    <w:rsid w:val="00B877BA"/>
    <w:rsid w:val="00B91BF2"/>
    <w:rsid w:val="00B932AC"/>
    <w:rsid w:val="00B93CBE"/>
    <w:rsid w:val="00B95EC8"/>
    <w:rsid w:val="00B97B2D"/>
    <w:rsid w:val="00BA0DF8"/>
    <w:rsid w:val="00BA2579"/>
    <w:rsid w:val="00BA39CF"/>
    <w:rsid w:val="00BA500B"/>
    <w:rsid w:val="00BA545C"/>
    <w:rsid w:val="00BA6B39"/>
    <w:rsid w:val="00BB2809"/>
    <w:rsid w:val="00BB4C87"/>
    <w:rsid w:val="00BB4EFB"/>
    <w:rsid w:val="00BB64E2"/>
    <w:rsid w:val="00BC2191"/>
    <w:rsid w:val="00BC3E58"/>
    <w:rsid w:val="00BC7B48"/>
    <w:rsid w:val="00BD1199"/>
    <w:rsid w:val="00BD1579"/>
    <w:rsid w:val="00BD4665"/>
    <w:rsid w:val="00BD6D31"/>
    <w:rsid w:val="00BE13E3"/>
    <w:rsid w:val="00BF09F6"/>
    <w:rsid w:val="00BF2FFD"/>
    <w:rsid w:val="00BF3B1F"/>
    <w:rsid w:val="00C01463"/>
    <w:rsid w:val="00C057E5"/>
    <w:rsid w:val="00C06DD1"/>
    <w:rsid w:val="00C10B3D"/>
    <w:rsid w:val="00C10D60"/>
    <w:rsid w:val="00C14600"/>
    <w:rsid w:val="00C152CF"/>
    <w:rsid w:val="00C17A61"/>
    <w:rsid w:val="00C2081E"/>
    <w:rsid w:val="00C22303"/>
    <w:rsid w:val="00C247B9"/>
    <w:rsid w:val="00C24C47"/>
    <w:rsid w:val="00C26944"/>
    <w:rsid w:val="00C30652"/>
    <w:rsid w:val="00C32503"/>
    <w:rsid w:val="00C33E83"/>
    <w:rsid w:val="00C368E4"/>
    <w:rsid w:val="00C36CEA"/>
    <w:rsid w:val="00C403F3"/>
    <w:rsid w:val="00C4782E"/>
    <w:rsid w:val="00C50D52"/>
    <w:rsid w:val="00C50FA6"/>
    <w:rsid w:val="00C51875"/>
    <w:rsid w:val="00C527F4"/>
    <w:rsid w:val="00C536D4"/>
    <w:rsid w:val="00C538D4"/>
    <w:rsid w:val="00C54FE5"/>
    <w:rsid w:val="00C64A58"/>
    <w:rsid w:val="00C66B70"/>
    <w:rsid w:val="00C731EE"/>
    <w:rsid w:val="00C7336F"/>
    <w:rsid w:val="00C7471E"/>
    <w:rsid w:val="00C75288"/>
    <w:rsid w:val="00C805C6"/>
    <w:rsid w:val="00C81E26"/>
    <w:rsid w:val="00C8296C"/>
    <w:rsid w:val="00C83622"/>
    <w:rsid w:val="00C862CE"/>
    <w:rsid w:val="00C8659E"/>
    <w:rsid w:val="00C865CA"/>
    <w:rsid w:val="00C87743"/>
    <w:rsid w:val="00C90580"/>
    <w:rsid w:val="00C90879"/>
    <w:rsid w:val="00C93E82"/>
    <w:rsid w:val="00C954A3"/>
    <w:rsid w:val="00C9640D"/>
    <w:rsid w:val="00C977D9"/>
    <w:rsid w:val="00CA1509"/>
    <w:rsid w:val="00CA153A"/>
    <w:rsid w:val="00CA1C08"/>
    <w:rsid w:val="00CA3FBC"/>
    <w:rsid w:val="00CA6F04"/>
    <w:rsid w:val="00CB25DD"/>
    <w:rsid w:val="00CB67DF"/>
    <w:rsid w:val="00CB7BC9"/>
    <w:rsid w:val="00CC282B"/>
    <w:rsid w:val="00CC405B"/>
    <w:rsid w:val="00CC5700"/>
    <w:rsid w:val="00CC5759"/>
    <w:rsid w:val="00CC5B6E"/>
    <w:rsid w:val="00CC763D"/>
    <w:rsid w:val="00CD1051"/>
    <w:rsid w:val="00CD2BFE"/>
    <w:rsid w:val="00CD7B44"/>
    <w:rsid w:val="00CE0502"/>
    <w:rsid w:val="00CE22A4"/>
    <w:rsid w:val="00CE24E2"/>
    <w:rsid w:val="00CE3C92"/>
    <w:rsid w:val="00CE4339"/>
    <w:rsid w:val="00CE554F"/>
    <w:rsid w:val="00CF2A0B"/>
    <w:rsid w:val="00CF2FD0"/>
    <w:rsid w:val="00CF326E"/>
    <w:rsid w:val="00D02087"/>
    <w:rsid w:val="00D020BC"/>
    <w:rsid w:val="00D057C3"/>
    <w:rsid w:val="00D0671C"/>
    <w:rsid w:val="00D11F67"/>
    <w:rsid w:val="00D12073"/>
    <w:rsid w:val="00D149B6"/>
    <w:rsid w:val="00D17E3F"/>
    <w:rsid w:val="00D2048A"/>
    <w:rsid w:val="00D3366B"/>
    <w:rsid w:val="00D33B9D"/>
    <w:rsid w:val="00D402F6"/>
    <w:rsid w:val="00D40581"/>
    <w:rsid w:val="00D41AC2"/>
    <w:rsid w:val="00D41FC4"/>
    <w:rsid w:val="00D43B1E"/>
    <w:rsid w:val="00D458A1"/>
    <w:rsid w:val="00D47FB9"/>
    <w:rsid w:val="00D50810"/>
    <w:rsid w:val="00D51471"/>
    <w:rsid w:val="00D53A45"/>
    <w:rsid w:val="00D56650"/>
    <w:rsid w:val="00D56846"/>
    <w:rsid w:val="00D571B2"/>
    <w:rsid w:val="00D577DA"/>
    <w:rsid w:val="00D61953"/>
    <w:rsid w:val="00D622CF"/>
    <w:rsid w:val="00D64EAC"/>
    <w:rsid w:val="00D71AB0"/>
    <w:rsid w:val="00D72E84"/>
    <w:rsid w:val="00D74FCD"/>
    <w:rsid w:val="00D75624"/>
    <w:rsid w:val="00D812D0"/>
    <w:rsid w:val="00D83521"/>
    <w:rsid w:val="00D83EAC"/>
    <w:rsid w:val="00D848A0"/>
    <w:rsid w:val="00D84B3E"/>
    <w:rsid w:val="00D859EA"/>
    <w:rsid w:val="00D87D74"/>
    <w:rsid w:val="00D87DA0"/>
    <w:rsid w:val="00D95361"/>
    <w:rsid w:val="00DA2067"/>
    <w:rsid w:val="00DA6488"/>
    <w:rsid w:val="00DA6D1A"/>
    <w:rsid w:val="00DB0F85"/>
    <w:rsid w:val="00DB139A"/>
    <w:rsid w:val="00DB24EB"/>
    <w:rsid w:val="00DB2DDD"/>
    <w:rsid w:val="00DB5029"/>
    <w:rsid w:val="00DC12B6"/>
    <w:rsid w:val="00DC27C2"/>
    <w:rsid w:val="00DC526F"/>
    <w:rsid w:val="00DC6004"/>
    <w:rsid w:val="00DC7F64"/>
    <w:rsid w:val="00DD2501"/>
    <w:rsid w:val="00DD716B"/>
    <w:rsid w:val="00DD726A"/>
    <w:rsid w:val="00DE045B"/>
    <w:rsid w:val="00DE183F"/>
    <w:rsid w:val="00DE24D8"/>
    <w:rsid w:val="00DE2D22"/>
    <w:rsid w:val="00DE4A8E"/>
    <w:rsid w:val="00DF1D22"/>
    <w:rsid w:val="00DF3C98"/>
    <w:rsid w:val="00DF4F61"/>
    <w:rsid w:val="00DF5F01"/>
    <w:rsid w:val="00E01519"/>
    <w:rsid w:val="00E017D8"/>
    <w:rsid w:val="00E02499"/>
    <w:rsid w:val="00E06D08"/>
    <w:rsid w:val="00E10D0C"/>
    <w:rsid w:val="00E116EC"/>
    <w:rsid w:val="00E119A5"/>
    <w:rsid w:val="00E14945"/>
    <w:rsid w:val="00E17925"/>
    <w:rsid w:val="00E22075"/>
    <w:rsid w:val="00E2274D"/>
    <w:rsid w:val="00E2306E"/>
    <w:rsid w:val="00E24FDC"/>
    <w:rsid w:val="00E26AF1"/>
    <w:rsid w:val="00E3148E"/>
    <w:rsid w:val="00E321A7"/>
    <w:rsid w:val="00E321FC"/>
    <w:rsid w:val="00E346C1"/>
    <w:rsid w:val="00E40F43"/>
    <w:rsid w:val="00E473C9"/>
    <w:rsid w:val="00E50D3B"/>
    <w:rsid w:val="00E516E0"/>
    <w:rsid w:val="00E5388E"/>
    <w:rsid w:val="00E54D89"/>
    <w:rsid w:val="00E61F9B"/>
    <w:rsid w:val="00E66566"/>
    <w:rsid w:val="00E66DC0"/>
    <w:rsid w:val="00E73A73"/>
    <w:rsid w:val="00E73D75"/>
    <w:rsid w:val="00E80A6F"/>
    <w:rsid w:val="00E82073"/>
    <w:rsid w:val="00E829F9"/>
    <w:rsid w:val="00E8345F"/>
    <w:rsid w:val="00E8356F"/>
    <w:rsid w:val="00E84CCA"/>
    <w:rsid w:val="00E85ED3"/>
    <w:rsid w:val="00E86574"/>
    <w:rsid w:val="00E874E1"/>
    <w:rsid w:val="00E916E7"/>
    <w:rsid w:val="00E91925"/>
    <w:rsid w:val="00E95904"/>
    <w:rsid w:val="00E969CA"/>
    <w:rsid w:val="00EA2CA8"/>
    <w:rsid w:val="00EA3DB1"/>
    <w:rsid w:val="00EA67A4"/>
    <w:rsid w:val="00EB1840"/>
    <w:rsid w:val="00EB6078"/>
    <w:rsid w:val="00EB7503"/>
    <w:rsid w:val="00EC2EBD"/>
    <w:rsid w:val="00EC364D"/>
    <w:rsid w:val="00EC53A8"/>
    <w:rsid w:val="00EC6183"/>
    <w:rsid w:val="00EC7905"/>
    <w:rsid w:val="00ED01C7"/>
    <w:rsid w:val="00ED1874"/>
    <w:rsid w:val="00ED193E"/>
    <w:rsid w:val="00ED1C17"/>
    <w:rsid w:val="00EE0444"/>
    <w:rsid w:val="00EE1C88"/>
    <w:rsid w:val="00EE2EA0"/>
    <w:rsid w:val="00EE43DE"/>
    <w:rsid w:val="00EE70BF"/>
    <w:rsid w:val="00EF332D"/>
    <w:rsid w:val="00EF4432"/>
    <w:rsid w:val="00F00474"/>
    <w:rsid w:val="00F02553"/>
    <w:rsid w:val="00F046C8"/>
    <w:rsid w:val="00F05243"/>
    <w:rsid w:val="00F05407"/>
    <w:rsid w:val="00F060BA"/>
    <w:rsid w:val="00F07DAE"/>
    <w:rsid w:val="00F20E78"/>
    <w:rsid w:val="00F22D3E"/>
    <w:rsid w:val="00F23212"/>
    <w:rsid w:val="00F2450C"/>
    <w:rsid w:val="00F265C2"/>
    <w:rsid w:val="00F3217E"/>
    <w:rsid w:val="00F34DC9"/>
    <w:rsid w:val="00F362E6"/>
    <w:rsid w:val="00F4738C"/>
    <w:rsid w:val="00F5069B"/>
    <w:rsid w:val="00F50865"/>
    <w:rsid w:val="00F53BC2"/>
    <w:rsid w:val="00F54134"/>
    <w:rsid w:val="00F6268F"/>
    <w:rsid w:val="00F7090D"/>
    <w:rsid w:val="00F71042"/>
    <w:rsid w:val="00F72157"/>
    <w:rsid w:val="00F778DE"/>
    <w:rsid w:val="00F804EB"/>
    <w:rsid w:val="00F80C6D"/>
    <w:rsid w:val="00F8357F"/>
    <w:rsid w:val="00F8399E"/>
    <w:rsid w:val="00F83CDB"/>
    <w:rsid w:val="00F87400"/>
    <w:rsid w:val="00F877F1"/>
    <w:rsid w:val="00F87ABB"/>
    <w:rsid w:val="00F90702"/>
    <w:rsid w:val="00F91121"/>
    <w:rsid w:val="00F9145D"/>
    <w:rsid w:val="00F939D3"/>
    <w:rsid w:val="00F94BA4"/>
    <w:rsid w:val="00F95A72"/>
    <w:rsid w:val="00F96D9D"/>
    <w:rsid w:val="00F97550"/>
    <w:rsid w:val="00F97819"/>
    <w:rsid w:val="00FA0390"/>
    <w:rsid w:val="00FA4BA4"/>
    <w:rsid w:val="00FA5108"/>
    <w:rsid w:val="00FB18D9"/>
    <w:rsid w:val="00FB35D6"/>
    <w:rsid w:val="00FB3A41"/>
    <w:rsid w:val="00FB4264"/>
    <w:rsid w:val="00FB5D24"/>
    <w:rsid w:val="00FB5F5B"/>
    <w:rsid w:val="00FB6698"/>
    <w:rsid w:val="00FB761D"/>
    <w:rsid w:val="00FB788B"/>
    <w:rsid w:val="00FB78CA"/>
    <w:rsid w:val="00FC0FB4"/>
    <w:rsid w:val="00FC23A1"/>
    <w:rsid w:val="00FC2A8D"/>
    <w:rsid w:val="00FC67DA"/>
    <w:rsid w:val="00FD3CAF"/>
    <w:rsid w:val="00FD5244"/>
    <w:rsid w:val="00FD5D77"/>
    <w:rsid w:val="00FD7CF0"/>
    <w:rsid w:val="00FE166C"/>
    <w:rsid w:val="00FE2572"/>
    <w:rsid w:val="00FE5D09"/>
    <w:rsid w:val="00FE601B"/>
    <w:rsid w:val="00FE67B2"/>
    <w:rsid w:val="00FF2286"/>
    <w:rsid w:val="00FF2694"/>
    <w:rsid w:val="00FF29A5"/>
    <w:rsid w:val="00FF2ECC"/>
    <w:rsid w:val="00FF6A06"/>
    <w:rsid w:val="00FF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2E129CCB"/>
  <w14:defaultImageDpi w14:val="330"/>
  <w15:chartTrackingRefBased/>
  <w15:docId w15:val="{D736D519-493A-4FC0-8A3E-5706300ED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9" w:qFormat="1"/>
    <w:lsdException w:name="heading 1" w:semiHidden="1" w:uiPriority="8" w:qFormat="1"/>
    <w:lsdException w:name="heading 2" w:semiHidden="1" w:uiPriority="9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iPriority="54" w:unhideWhenUsed="1"/>
    <w:lsdException w:name="index heading" w:semiHidden="1" w:unhideWhenUsed="1"/>
    <w:lsdException w:name="caption" w:semiHidden="1" w:uiPriority="2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3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4" w:unhideWhenUsed="1" w:qFormat="1"/>
    <w:lsdException w:name="List Bullet 3" w:semiHidden="1" w:uiPriority="24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6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9"/>
    <w:qFormat/>
    <w:rsid w:val="008F4391"/>
    <w:pPr>
      <w:spacing w:after="0" w:line="240" w:lineRule="auto"/>
      <w:jc w:val="both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8"/>
    <w:qFormat/>
    <w:rsid w:val="00550CD1"/>
    <w:pPr>
      <w:keepNext/>
      <w:keepLines/>
      <w:pageBreakBefore/>
      <w:numPr>
        <w:numId w:val="7"/>
      </w:numPr>
      <w:suppressAutoHyphens/>
      <w:spacing w:after="240"/>
      <w:jc w:val="left"/>
      <w:outlineLvl w:val="0"/>
    </w:pPr>
    <w:rPr>
      <w:rFonts w:asciiTheme="majorHAnsi" w:eastAsiaTheme="majorEastAsia" w:hAnsiTheme="majorHAnsi" w:cstheme="majorBidi"/>
      <w:b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2075"/>
    <w:pPr>
      <w:keepNext/>
      <w:keepLines/>
      <w:numPr>
        <w:ilvl w:val="1"/>
        <w:numId w:val="7"/>
      </w:numPr>
      <w:suppressAutoHyphens/>
      <w:spacing w:before="480" w:after="180"/>
      <w:jc w:val="left"/>
      <w:outlineLvl w:val="1"/>
    </w:pPr>
    <w:rPr>
      <w:rFonts w:asciiTheme="majorHAnsi" w:eastAsiaTheme="majorEastAsia" w:hAnsiTheme="majorHAnsi" w:cstheme="majorBidi"/>
      <w:sz w:val="50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62A86"/>
    <w:pPr>
      <w:keepNext/>
      <w:keepLines/>
      <w:numPr>
        <w:ilvl w:val="2"/>
        <w:numId w:val="7"/>
      </w:numPr>
      <w:suppressAutoHyphens/>
      <w:spacing w:before="360" w:after="120"/>
      <w:jc w:val="left"/>
      <w:outlineLvl w:val="2"/>
    </w:pPr>
    <w:rPr>
      <w:rFonts w:asciiTheme="majorHAnsi" w:eastAsiaTheme="majorEastAsia" w:hAnsiTheme="majorHAnsi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380EA2"/>
    <w:pPr>
      <w:keepNext/>
      <w:keepLines/>
      <w:numPr>
        <w:ilvl w:val="3"/>
        <w:numId w:val="7"/>
      </w:numPr>
      <w:suppressAutoHyphens/>
      <w:spacing w:before="300" w:after="120"/>
      <w:jc w:val="left"/>
      <w:outlineLvl w:val="3"/>
    </w:pPr>
    <w:rPr>
      <w:rFonts w:asciiTheme="majorHAnsi" w:eastAsiaTheme="majorEastAsia" w:hAnsiTheme="majorHAnsi" w:cstheme="majorBidi"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qFormat/>
    <w:rsid w:val="007E14FE"/>
    <w:pPr>
      <w:keepNext/>
      <w:keepLines/>
      <w:numPr>
        <w:ilvl w:val="4"/>
        <w:numId w:val="7"/>
      </w:numPr>
      <w:suppressAutoHyphens/>
      <w:spacing w:before="240" w:after="60"/>
      <w:jc w:val="left"/>
      <w:outlineLvl w:val="4"/>
    </w:pPr>
    <w:rPr>
      <w:rFonts w:asciiTheme="majorHAnsi" w:eastAsiaTheme="majorEastAsia" w:hAnsiTheme="majorHAnsi" w:cstheme="majorBidi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835CAF"/>
    <w:pPr>
      <w:keepNext/>
      <w:keepLines/>
      <w:numPr>
        <w:ilvl w:val="5"/>
        <w:numId w:val="7"/>
      </w:numPr>
      <w:suppressAutoHyphens/>
      <w:spacing w:before="180"/>
      <w:jc w:val="left"/>
      <w:outlineLvl w:val="5"/>
    </w:pPr>
    <w:rPr>
      <w:rFonts w:asciiTheme="majorHAnsi" w:eastAsiaTheme="majorEastAsia" w:hAnsiTheme="majorHAnsi" w:cstheme="majorBidi"/>
      <w:i/>
      <w:color w:val="CFA099" w:themeColor="accent3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835CAF"/>
    <w:pPr>
      <w:keepNext/>
      <w:keepLines/>
      <w:numPr>
        <w:ilvl w:val="6"/>
        <w:numId w:val="7"/>
      </w:numPr>
      <w:suppressAutoHyphens/>
      <w:spacing w:before="180"/>
      <w:jc w:val="left"/>
      <w:outlineLvl w:val="6"/>
    </w:pPr>
    <w:rPr>
      <w:rFonts w:asciiTheme="majorHAnsi" w:eastAsiaTheme="majorEastAsia" w:hAnsiTheme="majorHAnsi" w:cstheme="majorBidi"/>
      <w:iCs/>
      <w:color w:val="CFA099" w:themeColor="accent3"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835CAF"/>
    <w:pPr>
      <w:keepNext/>
      <w:keepLines/>
      <w:numPr>
        <w:ilvl w:val="7"/>
        <w:numId w:val="7"/>
      </w:numPr>
      <w:suppressAutoHyphens/>
      <w:spacing w:before="180"/>
      <w:jc w:val="left"/>
      <w:outlineLvl w:val="7"/>
    </w:pPr>
    <w:rPr>
      <w:rFonts w:asciiTheme="majorHAnsi" w:eastAsiaTheme="majorEastAsia" w:hAnsiTheme="majorHAnsi" w:cstheme="majorBidi"/>
      <w:color w:val="CFA099" w:themeColor="accent3"/>
      <w:sz w:val="1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835CAF"/>
    <w:pPr>
      <w:keepNext/>
      <w:keepLines/>
      <w:numPr>
        <w:ilvl w:val="8"/>
        <w:numId w:val="7"/>
      </w:numPr>
      <w:suppressAutoHyphens/>
      <w:spacing w:before="180"/>
      <w:jc w:val="left"/>
      <w:outlineLvl w:val="8"/>
    </w:pPr>
    <w:rPr>
      <w:rFonts w:asciiTheme="majorHAnsi" w:eastAsiaTheme="majorEastAsia" w:hAnsiTheme="majorHAnsi" w:cstheme="majorBidi"/>
      <w:iCs/>
      <w:color w:val="CFA099" w:themeColor="accent3"/>
      <w:sz w:val="1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semiHidden/>
    <w:unhideWhenUsed/>
    <w:rsid w:val="00904357"/>
    <w:pPr>
      <w:keepNext/>
      <w:tabs>
        <w:tab w:val="right" w:pos="9344"/>
      </w:tabs>
      <w:suppressAutoHyphens/>
      <w:spacing w:before="300"/>
      <w:ind w:right="652"/>
      <w:jc w:val="left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uiPriority w:val="39"/>
    <w:semiHidden/>
    <w:unhideWhenUsed/>
    <w:rsid w:val="00CB25DD"/>
    <w:pPr>
      <w:tabs>
        <w:tab w:val="right" w:pos="9344"/>
      </w:tabs>
      <w:suppressAutoHyphens/>
      <w:spacing w:before="100"/>
      <w:ind w:right="652"/>
      <w:jc w:val="left"/>
    </w:pPr>
    <w:rPr>
      <w:rFonts w:asciiTheme="majorHAnsi" w:hAnsiTheme="majorHAnsi"/>
    </w:rPr>
  </w:style>
  <w:style w:type="paragraph" w:styleId="TOC3">
    <w:name w:val="toc 3"/>
    <w:basedOn w:val="Normal"/>
    <w:next w:val="Normal"/>
    <w:uiPriority w:val="39"/>
    <w:semiHidden/>
    <w:unhideWhenUsed/>
    <w:rsid w:val="00622D0D"/>
    <w:pPr>
      <w:tabs>
        <w:tab w:val="right" w:pos="9344"/>
      </w:tabs>
      <w:suppressAutoHyphens/>
      <w:spacing w:before="50"/>
      <w:ind w:left="284" w:right="652"/>
      <w:jc w:val="left"/>
    </w:pPr>
    <w:rPr>
      <w:rFonts w:asciiTheme="majorHAnsi" w:hAnsiTheme="majorHAnsi"/>
      <w:sz w:val="20"/>
    </w:rPr>
  </w:style>
  <w:style w:type="paragraph" w:styleId="TOC4">
    <w:name w:val="toc 4"/>
    <w:basedOn w:val="Normal"/>
    <w:next w:val="Normal"/>
    <w:uiPriority w:val="39"/>
    <w:semiHidden/>
    <w:unhideWhenUsed/>
    <w:rsid w:val="00FC0FB4"/>
    <w:pPr>
      <w:tabs>
        <w:tab w:val="right" w:leader="dot" w:pos="9061"/>
      </w:tabs>
      <w:suppressAutoHyphens/>
      <w:spacing w:before="25"/>
      <w:ind w:right="652"/>
      <w:jc w:val="left"/>
    </w:pPr>
    <w:rPr>
      <w:rFonts w:asciiTheme="majorHAnsi" w:hAnsiTheme="majorHAnsi"/>
    </w:rPr>
  </w:style>
  <w:style w:type="paragraph" w:styleId="TOC5">
    <w:name w:val="toc 5"/>
    <w:basedOn w:val="Normal"/>
    <w:next w:val="Normal"/>
    <w:uiPriority w:val="39"/>
    <w:semiHidden/>
    <w:unhideWhenUsed/>
    <w:rsid w:val="00FC0FB4"/>
    <w:pPr>
      <w:tabs>
        <w:tab w:val="right" w:leader="dot" w:pos="9061"/>
      </w:tabs>
      <w:suppressAutoHyphens/>
      <w:spacing w:before="20"/>
      <w:ind w:right="652"/>
      <w:jc w:val="left"/>
    </w:pPr>
    <w:rPr>
      <w:rFonts w:asciiTheme="majorHAnsi" w:hAnsiTheme="majorHAnsi"/>
      <w:sz w:val="18"/>
    </w:rPr>
  </w:style>
  <w:style w:type="paragraph" w:styleId="TOC6">
    <w:name w:val="toc 6"/>
    <w:basedOn w:val="Normal"/>
    <w:next w:val="Normal"/>
    <w:uiPriority w:val="39"/>
    <w:semiHidden/>
    <w:unhideWhenUsed/>
    <w:rsid w:val="00FC0FB4"/>
    <w:pPr>
      <w:tabs>
        <w:tab w:val="right" w:leader="dot" w:pos="9061"/>
      </w:tabs>
      <w:suppressAutoHyphens/>
      <w:spacing w:before="15"/>
      <w:ind w:right="652"/>
      <w:jc w:val="left"/>
    </w:pPr>
    <w:rPr>
      <w:rFonts w:asciiTheme="majorHAnsi" w:hAnsiTheme="majorHAnsi"/>
      <w:sz w:val="17"/>
    </w:rPr>
  </w:style>
  <w:style w:type="paragraph" w:styleId="TOC7">
    <w:name w:val="toc 7"/>
    <w:basedOn w:val="Normal"/>
    <w:next w:val="Normal"/>
    <w:uiPriority w:val="39"/>
    <w:semiHidden/>
    <w:unhideWhenUsed/>
    <w:rsid w:val="00FC0FB4"/>
    <w:pPr>
      <w:tabs>
        <w:tab w:val="right" w:leader="dot" w:pos="9061"/>
      </w:tabs>
      <w:suppressAutoHyphens/>
      <w:spacing w:before="10"/>
      <w:ind w:right="652"/>
      <w:jc w:val="left"/>
    </w:pPr>
    <w:rPr>
      <w:rFonts w:asciiTheme="majorHAnsi" w:hAnsiTheme="majorHAnsi"/>
      <w:sz w:val="16"/>
    </w:rPr>
  </w:style>
  <w:style w:type="paragraph" w:styleId="TOC8">
    <w:name w:val="toc 8"/>
    <w:basedOn w:val="Normal"/>
    <w:next w:val="Normal"/>
    <w:uiPriority w:val="39"/>
    <w:semiHidden/>
    <w:unhideWhenUsed/>
    <w:rsid w:val="00FC0FB4"/>
    <w:pPr>
      <w:tabs>
        <w:tab w:val="right" w:leader="dot" w:pos="9061"/>
      </w:tabs>
      <w:suppressAutoHyphens/>
      <w:spacing w:before="5"/>
      <w:ind w:right="652"/>
      <w:jc w:val="left"/>
    </w:pPr>
    <w:rPr>
      <w:rFonts w:asciiTheme="majorHAnsi" w:hAnsiTheme="majorHAnsi"/>
      <w:sz w:val="15"/>
    </w:rPr>
  </w:style>
  <w:style w:type="paragraph" w:styleId="TOC9">
    <w:name w:val="toc 9"/>
    <w:basedOn w:val="Normal"/>
    <w:next w:val="Normal"/>
    <w:uiPriority w:val="39"/>
    <w:semiHidden/>
    <w:unhideWhenUsed/>
    <w:rsid w:val="00FC0FB4"/>
    <w:pPr>
      <w:tabs>
        <w:tab w:val="right" w:leader="dot" w:pos="9061"/>
      </w:tabs>
      <w:suppressAutoHyphens/>
      <w:ind w:right="652"/>
      <w:jc w:val="left"/>
    </w:pPr>
    <w:rPr>
      <w:rFonts w:asciiTheme="majorHAnsi" w:hAnsiTheme="majorHAnsi"/>
      <w:sz w:val="14"/>
    </w:rPr>
  </w:style>
  <w:style w:type="character" w:styleId="Hyperlink">
    <w:name w:val="Hyperlink"/>
    <w:basedOn w:val="DefaultParagraphFont"/>
    <w:uiPriority w:val="99"/>
    <w:unhideWhenUsed/>
    <w:rsid w:val="00D95361"/>
    <w:rPr>
      <w:color w:val="00000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5361"/>
    <w:rPr>
      <w:color w:val="818184" w:themeColor="followedHyperlink"/>
      <w:u w:val="single"/>
    </w:rPr>
  </w:style>
  <w:style w:type="character" w:styleId="SubtleEmphasis">
    <w:name w:val="Subtle Emphasis"/>
    <w:basedOn w:val="DefaultParagraphFont"/>
    <w:uiPriority w:val="19"/>
    <w:semiHidden/>
    <w:rsid w:val="00D9536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D95361"/>
    <w:pPr>
      <w:pBdr>
        <w:top w:val="single" w:sz="4" w:space="10" w:color="93ABCB" w:themeColor="accent1"/>
        <w:bottom w:val="single" w:sz="4" w:space="10" w:color="93ABCB" w:themeColor="accent1"/>
      </w:pBdr>
      <w:spacing w:before="360" w:after="360"/>
      <w:ind w:left="864" w:right="864"/>
      <w:jc w:val="center"/>
    </w:pPr>
    <w:rPr>
      <w:i/>
      <w:iCs/>
      <w:color w:val="93ABC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361"/>
    <w:rPr>
      <w:i/>
      <w:iCs/>
      <w:color w:val="93ABCB" w:themeColor="accent1"/>
    </w:rPr>
  </w:style>
  <w:style w:type="paragraph" w:styleId="ListParagraph">
    <w:name w:val="List Paragraph"/>
    <w:basedOn w:val="Normal"/>
    <w:uiPriority w:val="34"/>
    <w:qFormat/>
    <w:rsid w:val="00D95361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semiHidden/>
    <w:qFormat/>
    <w:rsid w:val="00D95361"/>
    <w:rPr>
      <w:b/>
      <w:bCs/>
      <w:smallCaps/>
      <w:color w:val="93ABCB" w:themeColor="accent1"/>
      <w:spacing w:val="5"/>
    </w:rPr>
  </w:style>
  <w:style w:type="character" w:styleId="BookTitle">
    <w:name w:val="Book Title"/>
    <w:basedOn w:val="DefaultParagraphFont"/>
    <w:uiPriority w:val="33"/>
    <w:semiHidden/>
    <w:qFormat/>
    <w:rsid w:val="00D95361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semiHidden/>
    <w:qFormat/>
    <w:rsid w:val="00D95361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semiHidden/>
    <w:qFormat/>
    <w:rsid w:val="00D95361"/>
    <w:rPr>
      <w:i/>
      <w:iCs/>
      <w:color w:val="93ABCB" w:themeColor="accent1"/>
    </w:rPr>
  </w:style>
  <w:style w:type="paragraph" w:styleId="NoSpacing">
    <w:name w:val="No Spacing"/>
    <w:uiPriority w:val="1"/>
    <w:semiHidden/>
    <w:rsid w:val="00C977D9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5"/>
    <w:semiHidden/>
    <w:rsid w:val="00636E87"/>
    <w:pPr>
      <w:numPr>
        <w:ilvl w:val="1"/>
      </w:numPr>
      <w:suppressAutoHyphens/>
      <w:spacing w:line="216" w:lineRule="auto"/>
      <w:jc w:val="left"/>
    </w:pPr>
    <w:rPr>
      <w:rFonts w:eastAsiaTheme="minorEastAsia"/>
      <w:caps/>
      <w:color w:val="93ABCB" w:themeColor="accent1"/>
      <w:sz w:val="40"/>
    </w:rPr>
  </w:style>
  <w:style w:type="character" w:customStyle="1" w:styleId="SubtitleChar">
    <w:name w:val="Subtitle Char"/>
    <w:basedOn w:val="DefaultParagraphFont"/>
    <w:link w:val="Subtitle"/>
    <w:uiPriority w:val="5"/>
    <w:semiHidden/>
    <w:rsid w:val="00636E87"/>
    <w:rPr>
      <w:rFonts w:eastAsiaTheme="minorEastAsia"/>
      <w:caps/>
      <w:color w:val="93ABCB" w:themeColor="accent1"/>
      <w:sz w:val="40"/>
    </w:rPr>
  </w:style>
  <w:style w:type="character" w:styleId="Emphasis">
    <w:name w:val="Emphasis"/>
    <w:basedOn w:val="DefaultParagraphFont"/>
    <w:uiPriority w:val="20"/>
    <w:qFormat/>
    <w:rsid w:val="00C977D9"/>
    <w:rPr>
      <w:i/>
      <w:iCs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E5388E"/>
    <w:pPr>
      <w:numPr>
        <w:ilvl w:val="3"/>
        <w:numId w:val="6"/>
      </w:numPr>
      <w:suppressAutoHyphens/>
      <w:spacing w:before="240" w:after="240"/>
      <w:jc w:val="left"/>
    </w:pPr>
    <w:rPr>
      <w:i/>
      <w:iCs/>
      <w:color w:val="595959" w:themeColor="text1" w:themeTint="A6"/>
      <w:sz w:val="24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5388E"/>
    <w:rPr>
      <w:i/>
      <w:iCs/>
      <w:color w:val="595959" w:themeColor="text1" w:themeTint="A6"/>
      <w:sz w:val="24"/>
      <w:lang w:val="en-GB"/>
    </w:rPr>
  </w:style>
  <w:style w:type="character" w:styleId="Strong">
    <w:name w:val="Strong"/>
    <w:basedOn w:val="DefaultParagraphFont"/>
    <w:semiHidden/>
    <w:qFormat/>
    <w:rsid w:val="00D64EAC"/>
    <w:rPr>
      <w:b/>
      <w:bCs/>
    </w:rPr>
  </w:style>
  <w:style w:type="paragraph" w:styleId="Header">
    <w:name w:val="header"/>
    <w:basedOn w:val="Normal"/>
    <w:link w:val="HeaderChar"/>
    <w:uiPriority w:val="49"/>
    <w:semiHidden/>
    <w:rsid w:val="00E84CCA"/>
    <w:pPr>
      <w:tabs>
        <w:tab w:val="right" w:pos="9968"/>
      </w:tabs>
      <w:suppressAutoHyphens/>
      <w:spacing w:before="2" w:after="2" w:line="216" w:lineRule="auto"/>
      <w:ind w:left="-624" w:right="-624"/>
      <w:jc w:val="left"/>
    </w:pPr>
    <w:rPr>
      <w:color w:val="7F7F7F" w:themeColor="text1" w:themeTint="80"/>
      <w:spacing w:val="-2"/>
      <w:sz w:val="15"/>
    </w:rPr>
  </w:style>
  <w:style w:type="character" w:customStyle="1" w:styleId="HeaderChar">
    <w:name w:val="Header Char"/>
    <w:basedOn w:val="DefaultParagraphFont"/>
    <w:link w:val="Header"/>
    <w:uiPriority w:val="49"/>
    <w:semiHidden/>
    <w:rsid w:val="00E84CCA"/>
    <w:rPr>
      <w:color w:val="7F7F7F" w:themeColor="text1" w:themeTint="80"/>
      <w:spacing w:val="-2"/>
      <w:sz w:val="15"/>
      <w:lang w:val="en-GB"/>
    </w:rPr>
  </w:style>
  <w:style w:type="paragraph" w:styleId="Footer">
    <w:name w:val="footer"/>
    <w:basedOn w:val="Normal"/>
    <w:link w:val="FooterChar"/>
    <w:uiPriority w:val="54"/>
    <w:semiHidden/>
    <w:rsid w:val="00E84CCA"/>
    <w:pPr>
      <w:tabs>
        <w:tab w:val="right" w:pos="9968"/>
      </w:tabs>
      <w:suppressAutoHyphens/>
      <w:spacing w:before="2" w:after="2"/>
      <w:ind w:left="1134" w:right="-624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54"/>
    <w:semiHidden/>
    <w:rsid w:val="00E84CCA"/>
    <w:rPr>
      <w:sz w:val="18"/>
      <w:lang w:val="en-GB"/>
    </w:rPr>
  </w:style>
  <w:style w:type="paragraph" w:styleId="ListBullet">
    <w:name w:val="List Bullet"/>
    <w:aliases w:val="Bullet"/>
    <w:basedOn w:val="Normal"/>
    <w:uiPriority w:val="23"/>
    <w:qFormat/>
    <w:rsid w:val="005C3563"/>
    <w:pPr>
      <w:numPr>
        <w:numId w:val="1"/>
      </w:numPr>
    </w:pPr>
  </w:style>
  <w:style w:type="paragraph" w:styleId="FootnoteText">
    <w:name w:val="footnote text"/>
    <w:basedOn w:val="Normal"/>
    <w:link w:val="FootnoteTextChar"/>
    <w:uiPriority w:val="99"/>
    <w:semiHidden/>
    <w:rsid w:val="00596451"/>
    <w:pPr>
      <w:spacing w:before="60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5244"/>
    <w:rPr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71B3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8"/>
    <w:rsid w:val="00550CD1"/>
    <w:rPr>
      <w:rFonts w:asciiTheme="majorHAnsi" w:eastAsiaTheme="majorEastAsia" w:hAnsiTheme="majorHAnsi" w:cstheme="majorBidi"/>
      <w:b/>
      <w:sz w:val="64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E22075"/>
    <w:rPr>
      <w:rFonts w:asciiTheme="majorHAnsi" w:eastAsiaTheme="majorEastAsia" w:hAnsiTheme="majorHAnsi" w:cstheme="majorBidi"/>
      <w:sz w:val="50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62A86"/>
    <w:rPr>
      <w:rFonts w:asciiTheme="majorHAnsi" w:eastAsiaTheme="majorEastAsia" w:hAnsiTheme="majorHAnsi" w:cstheme="majorBidi"/>
      <w:sz w:val="36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380EA2"/>
    <w:rPr>
      <w:rFonts w:asciiTheme="majorHAnsi" w:eastAsiaTheme="majorEastAsia" w:hAnsiTheme="majorHAnsi" w:cstheme="majorBidi"/>
      <w:iCs/>
      <w:sz w:val="30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7E14FE"/>
    <w:rPr>
      <w:rFonts w:asciiTheme="majorHAnsi" w:eastAsiaTheme="majorEastAsia" w:hAnsiTheme="majorHAnsi" w:cstheme="majorBidi"/>
      <w:sz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5CAF"/>
    <w:rPr>
      <w:rFonts w:asciiTheme="majorHAnsi" w:eastAsiaTheme="majorEastAsia" w:hAnsiTheme="majorHAnsi" w:cstheme="majorBidi"/>
      <w:i/>
      <w:color w:val="CFA099" w:themeColor="accent3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5CAF"/>
    <w:rPr>
      <w:rFonts w:asciiTheme="majorHAnsi" w:eastAsiaTheme="majorEastAsia" w:hAnsiTheme="majorHAnsi" w:cstheme="majorBidi"/>
      <w:iCs/>
      <w:color w:val="CFA099" w:themeColor="accent3"/>
      <w:sz w:val="18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5CAF"/>
    <w:rPr>
      <w:rFonts w:asciiTheme="majorHAnsi" w:eastAsiaTheme="majorEastAsia" w:hAnsiTheme="majorHAnsi" w:cstheme="majorBidi"/>
      <w:color w:val="CFA099" w:themeColor="accent3"/>
      <w:sz w:val="18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5CAF"/>
    <w:rPr>
      <w:rFonts w:asciiTheme="majorHAnsi" w:eastAsiaTheme="majorEastAsia" w:hAnsiTheme="majorHAnsi" w:cstheme="majorBidi"/>
      <w:iCs/>
      <w:color w:val="CFA099" w:themeColor="accent3"/>
      <w:sz w:val="18"/>
      <w:szCs w:val="21"/>
      <w:lang w:val="en-GB"/>
    </w:rPr>
  </w:style>
  <w:style w:type="paragraph" w:styleId="ListBullet2">
    <w:name w:val="List Bullet 2"/>
    <w:aliases w:val="Bullet 2"/>
    <w:basedOn w:val="Normal"/>
    <w:uiPriority w:val="24"/>
    <w:unhideWhenUsed/>
    <w:qFormat/>
    <w:rsid w:val="005C3563"/>
    <w:pPr>
      <w:numPr>
        <w:ilvl w:val="1"/>
        <w:numId w:val="1"/>
      </w:numPr>
    </w:pPr>
  </w:style>
  <w:style w:type="paragraph" w:styleId="ListBullet3">
    <w:name w:val="List Bullet 3"/>
    <w:aliases w:val="Puce 3"/>
    <w:basedOn w:val="Normal"/>
    <w:uiPriority w:val="24"/>
    <w:semiHidden/>
    <w:rsid w:val="00DC6004"/>
    <w:pPr>
      <w:numPr>
        <w:ilvl w:val="2"/>
        <w:numId w:val="1"/>
      </w:numPr>
      <w:spacing w:before="40" w:after="40"/>
    </w:pPr>
  </w:style>
  <w:style w:type="paragraph" w:styleId="Title">
    <w:name w:val="Title"/>
    <w:basedOn w:val="Normal"/>
    <w:next w:val="Normal"/>
    <w:link w:val="TitleChar"/>
    <w:uiPriority w:val="4"/>
    <w:semiHidden/>
    <w:rsid w:val="00636E87"/>
    <w:pPr>
      <w:suppressAutoHyphens/>
      <w:spacing w:line="216" w:lineRule="auto"/>
      <w:contextualSpacing/>
      <w:jc w:val="left"/>
    </w:pPr>
    <w:rPr>
      <w:rFonts w:asciiTheme="majorHAnsi" w:eastAsiaTheme="majorEastAsia" w:hAnsiTheme="majorHAnsi" w:cstheme="majorBidi"/>
      <w:caps/>
      <w:color w:val="93ABCB" w:themeColor="accent1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4"/>
    <w:semiHidden/>
    <w:rsid w:val="00636E87"/>
    <w:rPr>
      <w:rFonts w:asciiTheme="majorHAnsi" w:eastAsiaTheme="majorEastAsia" w:hAnsiTheme="majorHAnsi" w:cstheme="majorBidi"/>
      <w:caps/>
      <w:color w:val="93ABCB" w:themeColor="accent1"/>
      <w:kern w:val="28"/>
      <w:sz w:val="60"/>
      <w:szCs w:val="56"/>
    </w:rPr>
  </w:style>
  <w:style w:type="paragraph" w:styleId="Caption">
    <w:name w:val="caption"/>
    <w:basedOn w:val="Normal"/>
    <w:next w:val="Normal"/>
    <w:uiPriority w:val="29"/>
    <w:qFormat/>
    <w:rsid w:val="00D47FB9"/>
    <w:pPr>
      <w:keepNext/>
      <w:suppressAutoHyphens/>
      <w:spacing w:before="360" w:after="120" w:line="264" w:lineRule="auto"/>
      <w:ind w:right="142"/>
      <w:jc w:val="left"/>
      <w:outlineLvl w:val="8"/>
    </w:pPr>
    <w:rPr>
      <w:b/>
      <w:i/>
      <w:iCs/>
      <w:color w:val="93ABCB" w:themeColor="accent1"/>
      <w:sz w:val="20"/>
      <w:szCs w:val="18"/>
    </w:rPr>
  </w:style>
  <w:style w:type="paragraph" w:customStyle="1" w:styleId="Espace2pt">
    <w:name w:val="Espace 2 pt"/>
    <w:basedOn w:val="Normal"/>
    <w:next w:val="Normal"/>
    <w:uiPriority w:val="49"/>
    <w:semiHidden/>
    <w:rsid w:val="001B07EF"/>
    <w:pPr>
      <w:keepLines/>
      <w:suppressAutoHyphens/>
      <w:spacing w:before="2" w:after="2" w:line="40" w:lineRule="exact"/>
    </w:pPr>
    <w:rPr>
      <w:rFonts w:eastAsia="Times New Roman" w:cs="Times New Roman"/>
      <w:sz w:val="4"/>
      <w:szCs w:val="24"/>
      <w:lang w:eastAsia="fr-FR"/>
    </w:rPr>
  </w:style>
  <w:style w:type="paragraph" w:customStyle="1" w:styleId="Note">
    <w:name w:val="Note"/>
    <w:basedOn w:val="Normal"/>
    <w:next w:val="Normal"/>
    <w:uiPriority w:val="32"/>
    <w:qFormat/>
    <w:rsid w:val="00445AC0"/>
    <w:pPr>
      <w:suppressAutoHyphens/>
      <w:spacing w:before="100" w:after="300"/>
      <w:contextualSpacing/>
      <w:jc w:val="left"/>
    </w:pPr>
    <w:rPr>
      <w:i/>
      <w:sz w:val="16"/>
    </w:rPr>
  </w:style>
  <w:style w:type="paragraph" w:customStyle="1" w:styleId="Findudocument">
    <w:name w:val="Fin du document"/>
    <w:basedOn w:val="Normal"/>
    <w:next w:val="Normal"/>
    <w:uiPriority w:val="48"/>
    <w:semiHidden/>
    <w:rsid w:val="00E17925"/>
    <w:pPr>
      <w:numPr>
        <w:numId w:val="2"/>
      </w:numPr>
      <w:suppressAutoHyphens/>
      <w:spacing w:before="200" w:after="2"/>
      <w:jc w:val="center"/>
    </w:pPr>
  </w:style>
  <w:style w:type="paragraph" w:customStyle="1" w:styleId="Espace150pt">
    <w:name w:val="Espace 150 pt"/>
    <w:basedOn w:val="Normal"/>
    <w:next w:val="Normal"/>
    <w:uiPriority w:val="49"/>
    <w:semiHidden/>
    <w:rsid w:val="00C8296C"/>
    <w:pPr>
      <w:keepLines/>
      <w:suppressAutoHyphens/>
      <w:spacing w:before="2" w:after="3000"/>
      <w:jc w:val="left"/>
    </w:pPr>
    <w:rPr>
      <w:rFonts w:eastAsia="Times New Roman" w:cs="Times New Roman"/>
      <w:szCs w:val="24"/>
      <w:lang w:eastAsia="fr-FR"/>
    </w:rPr>
  </w:style>
  <w:style w:type="table" w:customStyle="1" w:styleId="TABLEAUPOSITIONING">
    <w:name w:val="TABLEAU (POSITIONING)"/>
    <w:basedOn w:val="TableNormal"/>
    <w:uiPriority w:val="99"/>
    <w:rsid w:val="00313624"/>
    <w:pPr>
      <w:spacing w:after="0" w:line="240" w:lineRule="auto"/>
    </w:pPr>
    <w:tblPr>
      <w:tblCellMar>
        <w:left w:w="28" w:type="dxa"/>
        <w:right w:w="28" w:type="dxa"/>
      </w:tblCellMar>
    </w:tblPr>
    <w:tcPr>
      <w:vAlign w:val="center"/>
    </w:tcPr>
  </w:style>
  <w:style w:type="paragraph" w:customStyle="1" w:styleId="TablText">
    <w:name w:val="TablText"/>
    <w:basedOn w:val="Normal"/>
    <w:uiPriority w:val="30"/>
    <w:qFormat/>
    <w:rsid w:val="005027AB"/>
    <w:pPr>
      <w:keepLines/>
      <w:suppressAutoHyphens/>
      <w:spacing w:before="60" w:after="60"/>
      <w:jc w:val="center"/>
    </w:pPr>
    <w:rPr>
      <w:rFonts w:eastAsia="Times New Roman" w:cs="Times New Roman"/>
      <w:sz w:val="20"/>
      <w:szCs w:val="24"/>
      <w:lang w:eastAsia="fr-FR"/>
    </w:rPr>
  </w:style>
  <w:style w:type="table" w:styleId="TableGrid">
    <w:name w:val="Table Grid"/>
    <w:basedOn w:val="TableNormal"/>
    <w:uiPriority w:val="59"/>
    <w:rsid w:val="007D573D"/>
    <w:pPr>
      <w:spacing w:after="0" w:line="240" w:lineRule="auto"/>
    </w:pPr>
    <w:tblPr>
      <w:tblStyleRowBandSize w:val="1"/>
      <w:tblBorders>
        <w:insideV w:val="single" w:sz="4" w:space="0" w:color="BFBFBF" w:themeColor="background1" w:themeShade="BF"/>
      </w:tblBorders>
      <w:tblCellMar>
        <w:left w:w="57" w:type="dxa"/>
        <w:right w:w="57" w:type="dxa"/>
      </w:tblCellMar>
    </w:tblPr>
    <w:trPr>
      <w:cantSplit/>
    </w:trPr>
    <w:tcPr>
      <w:vAlign w:val="center"/>
    </w:tcPr>
    <w:tblStylePr w:type="firstRow">
      <w:pPr>
        <w:keepNext/>
        <w:wordWrap/>
      </w:pPr>
      <w:rPr>
        <w:b/>
        <w:i w:val="0"/>
        <w:color w:val="FFFFFF" w:themeColor="background1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single" w:sz="4" w:space="0" w:color="BFBFBF" w:themeColor="background1" w:themeShade="BF"/>
          <w:tl2br w:val="nil"/>
          <w:tr2bl w:val="nil"/>
        </w:tcBorders>
        <w:shd w:val="clear" w:color="auto" w:fill="93ABCB" w:themeFill="accent1"/>
      </w:tcPr>
    </w:tblStylePr>
    <w:tblStylePr w:type="lastRow">
      <w:rPr>
        <w:b/>
      </w:rPr>
      <w:tblPr/>
      <w:tcPr>
        <w:tcBorders>
          <w:top w:val="single" w:sz="12" w:space="0" w:color="A6A6A6" w:themeColor="background1" w:themeShade="A6"/>
          <w:left w:val="nil"/>
          <w:bottom w:val="single" w:sz="12" w:space="0" w:color="A6A6A6" w:themeColor="background1" w:themeShade="A6"/>
          <w:right w:val="nil"/>
          <w:insideH w:val="nil"/>
          <w:insideV w:val="single" w:sz="4" w:space="0" w:color="BFBFBF" w:themeColor="background1" w:themeShade="BF"/>
          <w:tl2br w:val="nil"/>
          <w:tr2bl w:val="nil"/>
        </w:tcBorders>
      </w:tcPr>
    </w:tblStylePr>
    <w:tblStylePr w:type="firstCol">
      <w:rPr>
        <w:i w:val="0"/>
      </w:r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BFBFBF" w:themeColor="background1" w:themeShade="BF"/>
          <w:tl2br w:val="nil"/>
          <w:tr2bl w:val="nil"/>
        </w:tcBorders>
        <w:shd w:val="clear" w:color="auto" w:fill="F2F2F2" w:themeFill="background1" w:themeFillShade="F2"/>
      </w:tcPr>
    </w:tblStylePr>
  </w:style>
  <w:style w:type="paragraph" w:customStyle="1" w:styleId="Documentsubtitle">
    <w:name w:val="Document subtitle"/>
    <w:basedOn w:val="Normal"/>
    <w:next w:val="Normal"/>
    <w:uiPriority w:val="1"/>
    <w:qFormat/>
    <w:rsid w:val="0066288C"/>
    <w:pPr>
      <w:keepNext/>
      <w:suppressAutoHyphens/>
      <w:spacing w:before="360" w:after="600" w:line="216" w:lineRule="auto"/>
      <w:jc w:val="left"/>
    </w:pPr>
    <w:rPr>
      <w:sz w:val="46"/>
    </w:rPr>
  </w:style>
  <w:style w:type="paragraph" w:customStyle="1" w:styleId="Documenttitle">
    <w:name w:val="Document title"/>
    <w:basedOn w:val="Normal"/>
    <w:next w:val="Normal"/>
    <w:qFormat/>
    <w:rsid w:val="004111B7"/>
    <w:pPr>
      <w:keepNext/>
      <w:suppressAutoHyphens/>
      <w:spacing w:after="360" w:line="192" w:lineRule="auto"/>
      <w:jc w:val="left"/>
    </w:pPr>
    <w:rPr>
      <w:rFonts w:asciiTheme="majorHAnsi" w:hAnsiTheme="majorHAnsi"/>
      <w:b/>
      <w:sz w:val="90"/>
    </w:rPr>
  </w:style>
  <w:style w:type="paragraph" w:customStyle="1" w:styleId="Documentdate">
    <w:name w:val="Document date"/>
    <w:basedOn w:val="Normal"/>
    <w:next w:val="Normal"/>
    <w:uiPriority w:val="4"/>
    <w:qFormat/>
    <w:rsid w:val="00337E80"/>
  </w:style>
  <w:style w:type="paragraph" w:customStyle="1" w:styleId="Sautdepage">
    <w:name w:val="Saut de page"/>
    <w:basedOn w:val="Normal"/>
    <w:next w:val="Normal"/>
    <w:uiPriority w:val="18"/>
    <w:semiHidden/>
    <w:rsid w:val="00EA3DB1"/>
    <w:pPr>
      <w:pageBreakBefore/>
      <w:suppressAutoHyphens/>
      <w:spacing w:before="2" w:after="2"/>
      <w:jc w:val="left"/>
    </w:pPr>
  </w:style>
  <w:style w:type="paragraph" w:customStyle="1" w:styleId="Intertitre">
    <w:name w:val="Intertitre"/>
    <w:basedOn w:val="Normal"/>
    <w:next w:val="Normal"/>
    <w:uiPriority w:val="10"/>
    <w:semiHidden/>
    <w:rsid w:val="005F5727"/>
    <w:pPr>
      <w:keepNext/>
      <w:suppressAutoHyphens/>
      <w:spacing w:before="240"/>
      <w:jc w:val="left"/>
      <w:outlineLvl w:val="8"/>
    </w:pPr>
    <w:rPr>
      <w:b/>
    </w:rPr>
  </w:style>
  <w:style w:type="paragraph" w:customStyle="1" w:styleId="Numros">
    <w:name w:val="Numéros"/>
    <w:basedOn w:val="Normal"/>
    <w:uiPriority w:val="25"/>
    <w:semiHidden/>
    <w:qFormat/>
    <w:rsid w:val="003C2114"/>
    <w:pPr>
      <w:keepLines/>
      <w:numPr>
        <w:numId w:val="3"/>
      </w:numPr>
      <w:tabs>
        <w:tab w:val="left" w:pos="340"/>
      </w:tabs>
    </w:pPr>
    <w:rPr>
      <w:rFonts w:eastAsia="Times New Roman" w:cs="Times New Roman"/>
      <w:szCs w:val="24"/>
      <w:lang w:eastAsia="fr-FR"/>
    </w:rPr>
  </w:style>
  <w:style w:type="paragraph" w:customStyle="1" w:styleId="TablPuce">
    <w:name w:val="TablPuce"/>
    <w:basedOn w:val="Normal"/>
    <w:uiPriority w:val="31"/>
    <w:semiHidden/>
    <w:rsid w:val="00195E29"/>
    <w:pPr>
      <w:numPr>
        <w:numId w:val="5"/>
      </w:numPr>
      <w:suppressAutoHyphens/>
      <w:spacing w:before="40" w:after="40"/>
      <w:jc w:val="left"/>
    </w:pPr>
    <w:rPr>
      <w:sz w:val="18"/>
    </w:rPr>
  </w:style>
  <w:style w:type="paragraph" w:customStyle="1" w:styleId="solidaire">
    <w:name w:val="§ solidaire"/>
    <w:basedOn w:val="Normal"/>
    <w:next w:val="Normal"/>
    <w:uiPriority w:val="20"/>
    <w:semiHidden/>
    <w:rsid w:val="00423992"/>
    <w:pPr>
      <w:keepNext/>
      <w:keepLines/>
    </w:pPr>
  </w:style>
  <w:style w:type="paragraph" w:customStyle="1" w:styleId="Agenda">
    <w:name w:val="Agenda"/>
    <w:basedOn w:val="Normal"/>
    <w:next w:val="Normal"/>
    <w:link w:val="AgendaCar"/>
    <w:uiPriority w:val="7"/>
    <w:semiHidden/>
    <w:rsid w:val="00FF2286"/>
    <w:pPr>
      <w:keepNext/>
      <w:pageBreakBefore/>
      <w:suppressAutoHyphens/>
      <w:spacing w:after="400"/>
      <w:jc w:val="left"/>
      <w:outlineLvl w:val="8"/>
    </w:pPr>
    <w:rPr>
      <w:rFonts w:asciiTheme="majorHAnsi" w:hAnsiTheme="majorHAnsi"/>
      <w:b/>
      <w:sz w:val="80"/>
    </w:rPr>
  </w:style>
  <w:style w:type="character" w:customStyle="1" w:styleId="AgendaCar">
    <w:name w:val="Agenda Car"/>
    <w:basedOn w:val="DefaultParagraphFont"/>
    <w:link w:val="Agenda"/>
    <w:uiPriority w:val="7"/>
    <w:semiHidden/>
    <w:rsid w:val="00FF2286"/>
    <w:rPr>
      <w:rFonts w:asciiTheme="majorHAnsi" w:hAnsiTheme="majorHAnsi"/>
      <w:b/>
      <w:sz w:val="80"/>
      <w:lang w:val="en-GB"/>
    </w:rPr>
  </w:style>
  <w:style w:type="paragraph" w:customStyle="1" w:styleId="InfoUtilisateur">
    <w:name w:val="InfoUtilisateur"/>
    <w:basedOn w:val="Normal"/>
    <w:next w:val="Normal"/>
    <w:uiPriority w:val="98"/>
    <w:semiHidden/>
    <w:rsid w:val="003D45DD"/>
    <w:pPr>
      <w:keepNext/>
      <w:keepLines/>
      <w:numPr>
        <w:numId w:val="4"/>
      </w:numPr>
      <w:pBdr>
        <w:top w:val="single" w:sz="8" w:space="3" w:color="C00000"/>
        <w:left w:val="single" w:sz="8" w:space="1" w:color="C00000"/>
        <w:bottom w:val="single" w:sz="8" w:space="1" w:color="C00000"/>
        <w:right w:val="single" w:sz="8" w:space="1" w:color="C00000"/>
      </w:pBdr>
      <w:shd w:val="clear" w:color="auto" w:fill="FFFFCC"/>
      <w:suppressAutoHyphens/>
      <w:spacing w:before="2" w:after="2"/>
      <w:ind w:right="57"/>
      <w:jc w:val="center"/>
    </w:pPr>
    <w:rPr>
      <w:rFonts w:ascii="Consolas" w:eastAsia="Batang" w:hAnsi="Consolas"/>
      <w:caps/>
      <w:color w:val="C00000"/>
      <w:sz w:val="18"/>
    </w:rPr>
  </w:style>
  <w:style w:type="paragraph" w:customStyle="1" w:styleId="InterTableaux">
    <w:name w:val="InterTableaux"/>
    <w:basedOn w:val="Normal"/>
    <w:next w:val="Normal"/>
    <w:uiPriority w:val="29"/>
    <w:semiHidden/>
    <w:rsid w:val="00C33E83"/>
    <w:pPr>
      <w:jc w:val="left"/>
    </w:pPr>
  </w:style>
  <w:style w:type="paragraph" w:customStyle="1" w:styleId="TablText2">
    <w:name w:val="TablText2"/>
    <w:basedOn w:val="TablText"/>
    <w:uiPriority w:val="30"/>
    <w:semiHidden/>
    <w:rsid w:val="00384AFF"/>
    <w:pPr>
      <w:keepNext/>
    </w:pPr>
    <w:rPr>
      <w:spacing w:val="-2"/>
      <w:sz w:val="17"/>
    </w:rPr>
  </w:style>
  <w:style w:type="paragraph" w:customStyle="1" w:styleId="TablText3">
    <w:name w:val="TablText3"/>
    <w:basedOn w:val="TablText"/>
    <w:uiPriority w:val="30"/>
    <w:semiHidden/>
    <w:rsid w:val="003206CC"/>
    <w:rPr>
      <w:spacing w:val="-4"/>
      <w:sz w:val="16"/>
    </w:rPr>
  </w:style>
  <w:style w:type="paragraph" w:customStyle="1" w:styleId="TablText4">
    <w:name w:val="TablText4"/>
    <w:basedOn w:val="TablText"/>
    <w:uiPriority w:val="30"/>
    <w:semiHidden/>
    <w:rsid w:val="003206CC"/>
    <w:rPr>
      <w:spacing w:val="-5"/>
      <w:sz w:val="15"/>
    </w:rPr>
  </w:style>
  <w:style w:type="paragraph" w:customStyle="1" w:styleId="TablText5">
    <w:name w:val="TablText5"/>
    <w:basedOn w:val="TablText"/>
    <w:uiPriority w:val="30"/>
    <w:semiHidden/>
    <w:rsid w:val="00C75288"/>
    <w:rPr>
      <w:spacing w:val="-6"/>
      <w:sz w:val="14"/>
    </w:rPr>
  </w:style>
  <w:style w:type="paragraph" w:customStyle="1" w:styleId="Normal18ptavant">
    <w:name w:val="Normal 18 pt avant"/>
    <w:basedOn w:val="Normal"/>
    <w:next w:val="Normal"/>
    <w:uiPriority w:val="20"/>
    <w:semiHidden/>
    <w:rsid w:val="00D53A45"/>
    <w:pPr>
      <w:spacing w:before="360"/>
    </w:pPr>
  </w:style>
  <w:style w:type="character" w:customStyle="1" w:styleId="Exposantcar">
    <w:name w:val="Exposant (car)"/>
    <w:basedOn w:val="DefaultParagraphFont"/>
    <w:uiPriority w:val="98"/>
    <w:semiHidden/>
    <w:rsid w:val="001F04E2"/>
    <w:rPr>
      <w:vertAlign w:val="superscript"/>
    </w:rPr>
  </w:style>
  <w:style w:type="character" w:customStyle="1" w:styleId="Indicecar">
    <w:name w:val="Indice (car)"/>
    <w:basedOn w:val="DefaultParagraphFont"/>
    <w:uiPriority w:val="98"/>
    <w:semiHidden/>
    <w:rsid w:val="001F04E2"/>
    <w:rPr>
      <w:vertAlign w:val="subscript"/>
    </w:rPr>
  </w:style>
  <w:style w:type="paragraph" w:customStyle="1" w:styleId="Sparateurdesnotes">
    <w:name w:val="Séparateur des notes"/>
    <w:basedOn w:val="Normal"/>
    <w:uiPriority w:val="99"/>
    <w:semiHidden/>
    <w:rsid w:val="00787F40"/>
    <w:pPr>
      <w:suppressAutoHyphens/>
      <w:spacing w:before="2" w:after="2"/>
      <w:jc w:val="left"/>
    </w:pPr>
  </w:style>
  <w:style w:type="paragraph" w:customStyle="1" w:styleId="Centr">
    <w:name w:val="Centré"/>
    <w:basedOn w:val="Normal"/>
    <w:next w:val="Normal"/>
    <w:uiPriority w:val="20"/>
    <w:semiHidden/>
    <w:rsid w:val="005069B2"/>
    <w:pPr>
      <w:suppressAutoHyphens/>
      <w:spacing w:before="2" w:after="2"/>
      <w:jc w:val="center"/>
    </w:pPr>
  </w:style>
  <w:style w:type="character" w:customStyle="1" w:styleId="lev2">
    <w:name w:val="Élevé 2"/>
    <w:basedOn w:val="Strong"/>
    <w:semiHidden/>
    <w:rsid w:val="00D72E84"/>
    <w:rPr>
      <w:b/>
      <w:bCs/>
      <w:color w:val="000000" w:themeColor="text1"/>
      <w:bdr w:val="none" w:sz="0" w:space="0" w:color="auto"/>
      <w:shd w:val="clear" w:color="auto" w:fill="FFC000"/>
    </w:rPr>
  </w:style>
  <w:style w:type="character" w:customStyle="1" w:styleId="TablTte">
    <w:name w:val="TablTête"/>
    <w:basedOn w:val="DefaultParagraphFont"/>
    <w:uiPriority w:val="29"/>
    <w:semiHidden/>
    <w:qFormat/>
    <w:rsid w:val="00530039"/>
    <w:rPr>
      <w:b w:val="0"/>
      <w:color w:val="FFFFFF" w:themeColor="background1"/>
      <w:szCs w:val="22"/>
    </w:rPr>
  </w:style>
  <w:style w:type="character" w:customStyle="1" w:styleId="Consolas">
    <w:name w:val="Consolas"/>
    <w:basedOn w:val="DefaultParagraphFont"/>
    <w:uiPriority w:val="1"/>
    <w:semiHidden/>
    <w:rsid w:val="00AB20C2"/>
    <w:rPr>
      <w:rFonts w:ascii="Consolas" w:hAnsi="Consolas"/>
      <w:color w:val="93ABCB" w:themeColor="accent1"/>
    </w:rPr>
  </w:style>
  <w:style w:type="character" w:customStyle="1" w:styleId="InfoUtilisateurcar">
    <w:name w:val="InfoUtilisateur (car)"/>
    <w:basedOn w:val="DefaultParagraphFont"/>
    <w:uiPriority w:val="98"/>
    <w:semiHidden/>
    <w:rsid w:val="00120E66"/>
    <w:rPr>
      <w:b/>
      <w:color w:val="FFFFFF"/>
      <w:shd w:val="clear" w:color="auto" w:fill="C00000"/>
    </w:rPr>
  </w:style>
  <w:style w:type="paragraph" w:customStyle="1" w:styleId="Lignessolidaires">
    <w:name w:val="Lignes solidaires"/>
    <w:basedOn w:val="Normal"/>
    <w:next w:val="Normal"/>
    <w:uiPriority w:val="20"/>
    <w:semiHidden/>
    <w:rsid w:val="00071F47"/>
    <w:pPr>
      <w:keepLines/>
    </w:pPr>
  </w:style>
  <w:style w:type="paragraph" w:customStyle="1" w:styleId="Espace5pt">
    <w:name w:val="Espace 5 pt"/>
    <w:basedOn w:val="Normal"/>
    <w:next w:val="Normal"/>
    <w:uiPriority w:val="49"/>
    <w:semiHidden/>
    <w:rsid w:val="00917C1D"/>
    <w:pPr>
      <w:suppressAutoHyphens/>
      <w:spacing w:before="2" w:after="2" w:line="180" w:lineRule="auto"/>
      <w:jc w:val="left"/>
    </w:pPr>
    <w:rPr>
      <w:sz w:val="10"/>
    </w:rPr>
  </w:style>
  <w:style w:type="character" w:customStyle="1" w:styleId="AlerteTexte">
    <w:name w:val="AlerteTexte"/>
    <w:basedOn w:val="DefaultParagraphFont"/>
    <w:uiPriority w:val="99"/>
    <w:semiHidden/>
    <w:rsid w:val="003D1488"/>
    <w:rPr>
      <w:color w:val="93ABCB" w:themeColor="accent1"/>
      <w:shd w:val="clear" w:color="auto" w:fill="E9EEF4" w:themeFill="accent1" w:themeFillTint="33"/>
    </w:rPr>
  </w:style>
  <w:style w:type="paragraph" w:customStyle="1" w:styleId="Author">
    <w:name w:val="Author"/>
    <w:basedOn w:val="Normal"/>
    <w:next w:val="Normal"/>
    <w:uiPriority w:val="3"/>
    <w:qFormat/>
    <w:rsid w:val="005966D5"/>
  </w:style>
  <w:style w:type="character" w:styleId="PlaceholderText">
    <w:name w:val="Placeholder Text"/>
    <w:basedOn w:val="DefaultParagraphFont"/>
    <w:uiPriority w:val="99"/>
    <w:semiHidden/>
    <w:rsid w:val="009658C5"/>
    <w:rPr>
      <w:color w:val="808080"/>
    </w:rPr>
  </w:style>
  <w:style w:type="paragraph" w:customStyle="1" w:styleId="Confidentiality">
    <w:name w:val="Confidentiality"/>
    <w:basedOn w:val="Normal"/>
    <w:uiPriority w:val="2"/>
    <w:qFormat/>
    <w:rsid w:val="00FC2A8D"/>
    <w:rPr>
      <w:b/>
      <w:color w:val="595959" w:themeColor="text1" w:themeTint="A6"/>
    </w:rPr>
  </w:style>
  <w:style w:type="character" w:customStyle="1" w:styleId="TITLEREF">
    <w:name w:val="TITLE REF"/>
    <w:basedOn w:val="DefaultParagraphFont"/>
    <w:uiPriority w:val="1"/>
    <w:semiHidden/>
    <w:rsid w:val="00E95904"/>
    <w:rPr>
      <w:b/>
      <w:spacing w:val="-2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65A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5A1"/>
    <w:rPr>
      <w:rFonts w:ascii="Segoe UI" w:hAnsi="Segoe UI" w:cs="Segoe UI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72E00"/>
    <w:pPr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b w:val="0"/>
      <w:color w:val="577CAE" w:themeColor="accent1" w:themeShade="BF"/>
      <w:sz w:val="32"/>
      <w:lang w:val="en-US"/>
    </w:rPr>
  </w:style>
  <w:style w:type="paragraph" w:styleId="BodyText">
    <w:name w:val="Body Text"/>
    <w:basedOn w:val="Normal"/>
    <w:link w:val="BodyTextChar"/>
    <w:uiPriority w:val="99"/>
    <w:qFormat/>
    <w:rsid w:val="004608BD"/>
    <w:pPr>
      <w:spacing w:before="280" w:after="280"/>
      <w:jc w:val="left"/>
    </w:pPr>
    <w:rPr>
      <w:rFonts w:ascii="Arial" w:eastAsia="Arial Unicode MS" w:hAnsi="Arial" w:cs="Times New Roman"/>
      <w:lang w:val="en-AU" w:eastAsia="en-AU"/>
    </w:rPr>
  </w:style>
  <w:style w:type="character" w:customStyle="1" w:styleId="BodyTextChar">
    <w:name w:val="Body Text Char"/>
    <w:basedOn w:val="DefaultParagraphFont"/>
    <w:link w:val="BodyText"/>
    <w:uiPriority w:val="99"/>
    <w:rsid w:val="004608BD"/>
    <w:rPr>
      <w:rFonts w:ascii="Arial" w:eastAsia="Arial Unicode MS" w:hAnsi="Arial" w:cs="Times New Roman"/>
      <w:lang w:val="en-AU" w:eastAsia="en-AU"/>
    </w:rPr>
  </w:style>
  <w:style w:type="paragraph" w:customStyle="1" w:styleId="AppendixHeading">
    <w:name w:val="Appendix Heading"/>
    <w:basedOn w:val="BodyText"/>
    <w:next w:val="BodyText"/>
    <w:uiPriority w:val="2"/>
    <w:qFormat/>
    <w:rsid w:val="009358A8"/>
    <w:pPr>
      <w:pageBreakBefore/>
      <w:numPr>
        <w:numId w:val="10"/>
      </w:numPr>
      <w:spacing w:before="0" w:after="0"/>
    </w:pPr>
    <w:rPr>
      <w:b/>
      <w:color w:val="C00000"/>
      <w:sz w:val="28"/>
    </w:rPr>
  </w:style>
  <w:style w:type="table" w:styleId="GridTable4-Accent1">
    <w:name w:val="Grid Table 4 Accent 1"/>
    <w:basedOn w:val="TableNormal"/>
    <w:uiPriority w:val="49"/>
    <w:rsid w:val="00F3217E"/>
    <w:pPr>
      <w:spacing w:after="0" w:line="240" w:lineRule="auto"/>
    </w:pPr>
    <w:tblPr>
      <w:tblStyleRowBandSize w:val="1"/>
      <w:tblStyleColBandSize w:val="1"/>
      <w:tblBorders>
        <w:top w:val="single" w:sz="4" w:space="0" w:color="BECCDF" w:themeColor="accent1" w:themeTint="99"/>
        <w:left w:val="single" w:sz="4" w:space="0" w:color="BECCDF" w:themeColor="accent1" w:themeTint="99"/>
        <w:bottom w:val="single" w:sz="4" w:space="0" w:color="BECCDF" w:themeColor="accent1" w:themeTint="99"/>
        <w:right w:val="single" w:sz="4" w:space="0" w:color="BECCDF" w:themeColor="accent1" w:themeTint="99"/>
        <w:insideH w:val="single" w:sz="4" w:space="0" w:color="BECCDF" w:themeColor="accent1" w:themeTint="99"/>
        <w:insideV w:val="single" w:sz="4" w:space="0" w:color="BECC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3ABCB" w:themeColor="accent1"/>
          <w:left w:val="single" w:sz="4" w:space="0" w:color="93ABCB" w:themeColor="accent1"/>
          <w:bottom w:val="single" w:sz="4" w:space="0" w:color="93ABCB" w:themeColor="accent1"/>
          <w:right w:val="single" w:sz="4" w:space="0" w:color="93ABCB" w:themeColor="accent1"/>
          <w:insideH w:val="nil"/>
          <w:insideV w:val="nil"/>
        </w:tcBorders>
        <w:shd w:val="clear" w:color="auto" w:fill="93ABCB" w:themeFill="accent1"/>
      </w:tcPr>
    </w:tblStylePr>
    <w:tblStylePr w:type="lastRow">
      <w:rPr>
        <w:b/>
        <w:bCs/>
      </w:rPr>
      <w:tblPr/>
      <w:tcPr>
        <w:tcBorders>
          <w:top w:val="double" w:sz="4" w:space="0" w:color="93ABC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EF4" w:themeFill="accent1" w:themeFillTint="33"/>
      </w:tcPr>
    </w:tblStylePr>
    <w:tblStylePr w:type="band1Horz">
      <w:tblPr/>
      <w:tcPr>
        <w:shd w:val="clear" w:color="auto" w:fill="E9EEF4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C865C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customStyle="1" w:styleId="CGH2">
    <w:name w:val="CG_H2"/>
    <w:basedOn w:val="Normal"/>
    <w:qFormat/>
    <w:rsid w:val="008A6C52"/>
    <w:pPr>
      <w:widowControl w:val="0"/>
      <w:numPr>
        <w:numId w:val="26"/>
      </w:numPr>
      <w:spacing w:before="360" w:after="120"/>
      <w:jc w:val="left"/>
      <w:outlineLvl w:val="0"/>
    </w:pPr>
    <w:rPr>
      <w:rFonts w:asciiTheme="majorHAnsi" w:eastAsia="Arial" w:hAnsiTheme="majorHAnsi" w:cs="Times New Roman"/>
      <w:b/>
      <w:bCs/>
      <w:color w:val="93ABCB" w:themeColor="accent1"/>
      <w:sz w:val="32"/>
      <w:szCs w:val="20"/>
      <w:lang w:val="en-US"/>
    </w:rPr>
  </w:style>
  <w:style w:type="paragraph" w:customStyle="1" w:styleId="CGH3">
    <w:name w:val="CG_H3"/>
    <w:basedOn w:val="Normal"/>
    <w:link w:val="CGH3Car"/>
    <w:qFormat/>
    <w:rsid w:val="008A6C52"/>
    <w:pPr>
      <w:widowControl w:val="0"/>
      <w:numPr>
        <w:ilvl w:val="1"/>
        <w:numId w:val="26"/>
      </w:numPr>
      <w:spacing w:before="360" w:after="120"/>
      <w:jc w:val="left"/>
      <w:outlineLvl w:val="1"/>
    </w:pPr>
    <w:rPr>
      <w:rFonts w:asciiTheme="majorHAnsi" w:eastAsia="Arial" w:hAnsiTheme="majorHAnsi" w:cs="Times New Roman"/>
      <w:b/>
      <w:bCs/>
      <w:color w:val="ADCCB7" w:themeColor="accent2"/>
      <w:sz w:val="24"/>
      <w:szCs w:val="20"/>
      <w:lang w:val="en-US"/>
    </w:rPr>
  </w:style>
  <w:style w:type="character" w:customStyle="1" w:styleId="CGH3Car">
    <w:name w:val="CG_H3 Car"/>
    <w:basedOn w:val="DefaultParagraphFont"/>
    <w:link w:val="CGH3"/>
    <w:rsid w:val="008A6C52"/>
    <w:rPr>
      <w:rFonts w:asciiTheme="majorHAnsi" w:eastAsia="Arial" w:hAnsiTheme="majorHAnsi" w:cs="Times New Roman"/>
      <w:b/>
      <w:bCs/>
      <w:color w:val="ADCCB7" w:themeColor="accent2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eader" Target="header4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luo\Documents\L'Oreal\Document%20Template\L'Oreal_Word_Documen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383D327A7C44418AE805343AF961F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382912-B765-4622-A2E7-D827871A63BD}"/>
      </w:docPartPr>
      <w:docPartBody>
        <w:p w:rsidR="0012721C" w:rsidRDefault="0012721C">
          <w:pPr>
            <w:pStyle w:val="F383D327A7C44418AE805343AF961FF9"/>
          </w:pPr>
          <w:r w:rsidRPr="00C66618">
            <w:rPr>
              <w:rStyle w:val="PlaceholderText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21C"/>
    <w:rsid w:val="00001245"/>
    <w:rsid w:val="0009697E"/>
    <w:rsid w:val="0012721C"/>
    <w:rsid w:val="00297981"/>
    <w:rsid w:val="00337999"/>
    <w:rsid w:val="004073C3"/>
    <w:rsid w:val="0056135B"/>
    <w:rsid w:val="005D4244"/>
    <w:rsid w:val="00644A68"/>
    <w:rsid w:val="00737D66"/>
    <w:rsid w:val="007556A4"/>
    <w:rsid w:val="00805F6F"/>
    <w:rsid w:val="008368CD"/>
    <w:rsid w:val="00967704"/>
    <w:rsid w:val="009B7021"/>
    <w:rsid w:val="00AD3148"/>
    <w:rsid w:val="00AE2E57"/>
    <w:rsid w:val="00B30708"/>
    <w:rsid w:val="00BB4783"/>
    <w:rsid w:val="00E1388E"/>
    <w:rsid w:val="00E2342B"/>
    <w:rsid w:val="00F64E8B"/>
    <w:rsid w:val="00F700D3"/>
    <w:rsid w:val="00FB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2721C"/>
    <w:rPr>
      <w:color w:val="808080"/>
    </w:rPr>
  </w:style>
  <w:style w:type="paragraph" w:customStyle="1" w:styleId="F383D327A7C44418AE805343AF961FF9">
    <w:name w:val="F383D327A7C44418AE805343AF961F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L'ORÉAL IT">
      <a:dk1>
        <a:sysClr val="windowText" lastClr="000000"/>
      </a:dk1>
      <a:lt1>
        <a:sysClr val="window" lastClr="FFFFFF"/>
      </a:lt1>
      <a:dk2>
        <a:srgbClr val="BB7B82"/>
      </a:dk2>
      <a:lt2>
        <a:srgbClr val="F9F7C7"/>
      </a:lt2>
      <a:accent1>
        <a:srgbClr val="93ABCB"/>
      </a:accent1>
      <a:accent2>
        <a:srgbClr val="ADCCB7"/>
      </a:accent2>
      <a:accent3>
        <a:srgbClr val="CFA099"/>
      </a:accent3>
      <a:accent4>
        <a:srgbClr val="DAADCE"/>
      </a:accent4>
      <a:accent5>
        <a:srgbClr val="F8B79E"/>
      </a:accent5>
      <a:accent6>
        <a:srgbClr val="E2D6C0"/>
      </a:accent6>
      <a:hlink>
        <a:srgbClr val="000000"/>
      </a:hlink>
      <a:folHlink>
        <a:srgbClr val="81818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6EF57A479ED849B11FC394D76CA503" ma:contentTypeVersion="7" ma:contentTypeDescription="Crée un document." ma:contentTypeScope="" ma:versionID="2ceca1cad41510a2305f92a786c0c377">
  <xsd:schema xmlns:xsd="http://www.w3.org/2001/XMLSchema" xmlns:xs="http://www.w3.org/2001/XMLSchema" xmlns:p="http://schemas.microsoft.com/office/2006/metadata/properties" xmlns:ns2="1bf6f7c3-5ec5-479e-9687-d821504acab4" targetNamespace="http://schemas.microsoft.com/office/2006/metadata/properties" ma:root="true" ma:fieldsID="6b1f280658e126222ab78bcca98311dc" ns2:_="">
    <xsd:import namespace="1bf6f7c3-5ec5-479e-9687-d821504aca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6f7c3-5ec5-479e-9687-d821504aca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60149-1847-4061-8AD8-1B149A01F5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f6f7c3-5ec5-479e-9687-d821504aca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CD8489-2AF0-4247-8B87-BD0E67577A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DC4A224-B2F0-43C7-9859-129C70981A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F04825-9B2B-44DF-8CDB-08ACA729B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L'Oreal_Word_Document_Template.dotx</Template>
  <TotalTime>2663</TotalTime>
  <Pages>29</Pages>
  <Words>2291</Words>
  <Characters>13059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L'ORÉAL IT</vt:lpstr>
      <vt:lpstr>L'ORÉAL IT</vt:lpstr>
    </vt:vector>
  </TitlesOfParts>
  <Manager>L'ORÉAL IT</Manager>
  <Company>L'ORÉAL IT</Company>
  <LinksUpToDate>false</LinksUpToDate>
  <CharactersWithSpaces>15320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L'ORÉAL IT</dc:title>
  <dc:subject>L'ORÉAL IT</dc:subject>
  <dc:creator>Luo, Dan (SH/MC)</dc:creator>
  <cp:keywords/>
  <dc:description/>
  <cp:lastModifiedBy>Xu, Fish</cp:lastModifiedBy>
  <cp:revision>15</cp:revision>
  <cp:lastPrinted>2019-02-27T15:04:00Z</cp:lastPrinted>
  <dcterms:created xsi:type="dcterms:W3CDTF">2021-11-01T01:36:00Z</dcterms:created>
  <dcterms:modified xsi:type="dcterms:W3CDTF">2021-11-12T09:54:00Z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0x0101009F6EF57A479ED849B11FC394D76CA503</vt:lpwstr>
  </property>
  <property fmtid="{D5CDD505-2E9C-101B-9397-08002B2CF9AE}" pid="3" name="MSIP_Label_645dad89-2096-47a1-b1b1-c9d057667e94_Enabled">
    <vt:lpwstr>True</vt:lpwstr>
  </property>
  <property fmtid="{D5CDD505-2E9C-101B-9397-08002B2CF9AE}" pid="4" name="MSIP_Label_645dad89-2096-47a1-b1b1-c9d057667e94_SiteId">
    <vt:lpwstr>e4e1abd9-eac7-4a71-ab52-da5c998aa7ba</vt:lpwstr>
  </property>
  <property fmtid="{D5CDD505-2E9C-101B-9397-08002B2CF9AE}" pid="5" name="MSIP_Label_645dad89-2096-47a1-b1b1-c9d057667e94_Owner">
    <vt:lpwstr>Rainie.YANG@loreal.com</vt:lpwstr>
  </property>
  <property fmtid="{D5CDD505-2E9C-101B-9397-08002B2CF9AE}" pid="6" name="MSIP_Label_645dad89-2096-47a1-b1b1-c9d057667e94_SetDate">
    <vt:lpwstr>2020-01-16T02:57:43.2836263Z</vt:lpwstr>
  </property>
  <property fmtid="{D5CDD505-2E9C-101B-9397-08002B2CF9AE}" pid="7" name="MSIP_Label_645dad89-2096-47a1-b1b1-c9d057667e94_Name">
    <vt:lpwstr>C1 - Internal use</vt:lpwstr>
  </property>
  <property fmtid="{D5CDD505-2E9C-101B-9397-08002B2CF9AE}" pid="8" name="MSIP_Label_645dad89-2096-47a1-b1b1-c9d057667e94_Application">
    <vt:lpwstr>Microsoft Azure Information Protection</vt:lpwstr>
  </property>
  <property fmtid="{D5CDD505-2E9C-101B-9397-08002B2CF9AE}" pid="9" name="MSIP_Label_645dad89-2096-47a1-b1b1-c9d057667e94_Extended_MSFT_Method">
    <vt:lpwstr>Automatic</vt:lpwstr>
  </property>
  <property fmtid="{D5CDD505-2E9C-101B-9397-08002B2CF9AE}" pid="10" name="Sensitivity">
    <vt:lpwstr>C1 - Internal use</vt:lpwstr>
  </property>
  <property fmtid="{D5CDD505-2E9C-101B-9397-08002B2CF9AE}" pid="11" name="Order">
    <vt:r8>15800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</Properties>
</file>